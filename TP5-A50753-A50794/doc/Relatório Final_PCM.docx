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C719D" w14:textId="77777777" w:rsidR="00090E70" w:rsidRDefault="001C01FB">
      <w:pPr>
        <w:rPr>
          <w:noProof/>
        </w:rPr>
      </w:pPr>
      <w:r>
        <w:rPr>
          <w:noProof/>
        </w:rPr>
        <w:drawing>
          <wp:inline distT="0" distB="0" distL="0" distR="0" wp14:anchorId="78E25E80" wp14:editId="76F1E26C">
            <wp:extent cx="5400040" cy="3620135"/>
            <wp:effectExtent l="0" t="0" r="0" b="0"/>
            <wp:docPr id="895635198" name="Imagem 1" descr="Uma imagem com texto, Tipo de letra, logótipo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35198" name="Imagem 1" descr="Uma imagem com texto, Tipo de letra, logótipo, Gráficos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3E97" w14:textId="77777777" w:rsidR="001C01FB" w:rsidRDefault="001C01FB" w:rsidP="001C01FB">
      <w:pPr>
        <w:rPr>
          <w:noProof/>
        </w:rPr>
      </w:pPr>
    </w:p>
    <w:p w14:paraId="32F12DA7" w14:textId="77777777" w:rsidR="001C01FB" w:rsidRPr="00BB40B5" w:rsidRDefault="001C01FB" w:rsidP="00BB40B5">
      <w:pPr>
        <w:jc w:val="center"/>
        <w:rPr>
          <w:rFonts w:cs="Arial"/>
          <w:sz w:val="36"/>
          <w:szCs w:val="36"/>
        </w:rPr>
      </w:pPr>
      <w:r w:rsidRPr="00BB40B5">
        <w:rPr>
          <w:rFonts w:cs="Arial"/>
          <w:sz w:val="36"/>
          <w:szCs w:val="36"/>
        </w:rPr>
        <w:t>Licenciatura Engenharia Informática e Multimédia</w:t>
      </w:r>
    </w:p>
    <w:p w14:paraId="697130D0" w14:textId="77777777" w:rsidR="001C01FB" w:rsidRPr="00BB40B5" w:rsidRDefault="001C01FB" w:rsidP="00BB40B5">
      <w:pPr>
        <w:jc w:val="center"/>
        <w:rPr>
          <w:rFonts w:cs="Arial"/>
          <w:sz w:val="36"/>
          <w:szCs w:val="36"/>
        </w:rPr>
      </w:pPr>
      <w:r w:rsidRPr="00BB40B5">
        <w:rPr>
          <w:rFonts w:cs="Arial"/>
          <w:sz w:val="36"/>
          <w:szCs w:val="36"/>
        </w:rPr>
        <w:t>Instituto Superior de Engenharia de Lisboa</w:t>
      </w:r>
    </w:p>
    <w:p w14:paraId="366A90E7" w14:textId="77777777" w:rsidR="001C01FB" w:rsidRPr="00BB40B5" w:rsidRDefault="001C01FB" w:rsidP="00BB40B5">
      <w:pPr>
        <w:jc w:val="center"/>
        <w:rPr>
          <w:rFonts w:cs="Arial"/>
          <w:sz w:val="36"/>
          <w:szCs w:val="36"/>
        </w:rPr>
      </w:pPr>
      <w:r w:rsidRPr="00BB40B5">
        <w:rPr>
          <w:rFonts w:cs="Arial"/>
          <w:sz w:val="36"/>
          <w:szCs w:val="36"/>
        </w:rPr>
        <w:t>Ano letivo 2023/2024</w:t>
      </w:r>
    </w:p>
    <w:p w14:paraId="3145B2A1" w14:textId="77777777" w:rsidR="001C01FB" w:rsidRPr="00BB40B5" w:rsidRDefault="001C01FB" w:rsidP="00BB40B5">
      <w:pPr>
        <w:jc w:val="center"/>
        <w:rPr>
          <w:rFonts w:cs="Arial"/>
          <w:sz w:val="36"/>
          <w:szCs w:val="36"/>
        </w:rPr>
      </w:pPr>
    </w:p>
    <w:p w14:paraId="59E2939E" w14:textId="72E6A0CE" w:rsidR="001C01FB" w:rsidRDefault="00BB40B5" w:rsidP="00BB40B5">
      <w:pPr>
        <w:jc w:val="center"/>
        <w:rPr>
          <w:rFonts w:cs="Arial"/>
          <w:sz w:val="36"/>
          <w:szCs w:val="36"/>
        </w:rPr>
      </w:pPr>
      <w:r>
        <w:rPr>
          <w:rFonts w:cs="Arial"/>
          <w:sz w:val="36"/>
          <w:szCs w:val="36"/>
        </w:rPr>
        <w:t>Produção de Conteúdos Multimédia</w:t>
      </w:r>
      <w:r w:rsidR="001C01FB" w:rsidRPr="00BB40B5">
        <w:rPr>
          <w:rFonts w:cs="Arial"/>
          <w:sz w:val="36"/>
          <w:szCs w:val="36"/>
        </w:rPr>
        <w:t>:</w:t>
      </w:r>
    </w:p>
    <w:p w14:paraId="56240D36" w14:textId="128C4916" w:rsidR="00BB40B5" w:rsidRPr="00BB40B5" w:rsidRDefault="00BB40B5" w:rsidP="00BB40B5">
      <w:pPr>
        <w:jc w:val="center"/>
        <w:rPr>
          <w:rFonts w:cs="Arial"/>
          <w:sz w:val="36"/>
          <w:szCs w:val="36"/>
        </w:rPr>
      </w:pPr>
      <w:r>
        <w:rPr>
          <w:rFonts w:cs="Arial"/>
          <w:sz w:val="36"/>
          <w:szCs w:val="36"/>
        </w:rPr>
        <w:t>Trabalho Final</w:t>
      </w:r>
    </w:p>
    <w:p w14:paraId="6445F906" w14:textId="77777777" w:rsidR="001C01FB" w:rsidRDefault="001C01FB" w:rsidP="001C01FB">
      <w:pPr>
        <w:pStyle w:val="Ttulo1"/>
      </w:pPr>
    </w:p>
    <w:p w14:paraId="6B6F5935" w14:textId="77777777" w:rsidR="001C01FB" w:rsidRDefault="001C01FB" w:rsidP="001C01FB">
      <w:pPr>
        <w:jc w:val="both"/>
      </w:pPr>
      <w:r>
        <w:t xml:space="preserve"> Turma: LEIM 33D</w:t>
      </w:r>
    </w:p>
    <w:p w14:paraId="29BE3407" w14:textId="77777777" w:rsidR="001C01FB" w:rsidRDefault="001C01FB" w:rsidP="001C01FB">
      <w:pPr>
        <w:jc w:val="both"/>
      </w:pPr>
      <w:r>
        <w:t xml:space="preserve"> Nome: Ricardo João Número:50753</w:t>
      </w:r>
    </w:p>
    <w:p w14:paraId="00DEA812" w14:textId="77777777" w:rsidR="001C01FB" w:rsidRDefault="001C01FB" w:rsidP="001C01FB">
      <w:pPr>
        <w:jc w:val="both"/>
      </w:pPr>
      <w:r>
        <w:t xml:space="preserve"> Nome: Vasco Tardão Número:50794</w:t>
      </w:r>
    </w:p>
    <w:p w14:paraId="418869C8" w14:textId="77777777" w:rsidR="00BB40B5" w:rsidRDefault="00BB40B5" w:rsidP="001C01FB">
      <w:pPr>
        <w:jc w:val="both"/>
      </w:pPr>
    </w:p>
    <w:p w14:paraId="789CE1AC" w14:textId="77777777" w:rsidR="00BB40B5" w:rsidRDefault="00BB40B5" w:rsidP="001C01FB">
      <w:pPr>
        <w:jc w:val="both"/>
        <w:sectPr w:rsidR="00BB40B5" w:rsidSect="00007B84">
          <w:footerReference w:type="default" r:id="rId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sdt>
      <w:sdtPr>
        <w:rPr>
          <w:rFonts w:ascii="Arial" w:eastAsiaTheme="minorHAnsi" w:hAnsi="Arial" w:cstheme="minorBidi"/>
          <w:b w:val="0"/>
          <w:color w:val="auto"/>
          <w:kern w:val="2"/>
          <w:sz w:val="24"/>
          <w:szCs w:val="22"/>
          <w:lang w:eastAsia="en-US"/>
          <w14:ligatures w14:val="standardContextual"/>
        </w:rPr>
        <w:id w:val="-210501451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64BE70" w14:textId="74E2F101" w:rsidR="00904EAB" w:rsidRDefault="00904EAB">
          <w:pPr>
            <w:pStyle w:val="Cabealhodondice"/>
          </w:pPr>
          <w:r>
            <w:t>Índice</w:t>
          </w:r>
        </w:p>
        <w:p w14:paraId="7D0CE6F9" w14:textId="0F08CAFA" w:rsidR="009B0C61" w:rsidRDefault="00904EAB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062194" w:history="1">
            <w:r w:rsidR="009B0C61" w:rsidRPr="00A358B1">
              <w:rPr>
                <w:rStyle w:val="Hiperligao"/>
                <w:noProof/>
              </w:rPr>
              <w:t>Introdução</w:t>
            </w:r>
            <w:r w:rsidR="009B0C61">
              <w:rPr>
                <w:noProof/>
                <w:webHidden/>
              </w:rPr>
              <w:tab/>
            </w:r>
            <w:r w:rsidR="009B0C61">
              <w:rPr>
                <w:noProof/>
                <w:webHidden/>
              </w:rPr>
              <w:fldChar w:fldCharType="begin"/>
            </w:r>
            <w:r w:rsidR="009B0C61">
              <w:rPr>
                <w:noProof/>
                <w:webHidden/>
              </w:rPr>
              <w:instrText xml:space="preserve"> PAGEREF _Toc156062194 \h </w:instrText>
            </w:r>
            <w:r w:rsidR="009B0C61">
              <w:rPr>
                <w:noProof/>
                <w:webHidden/>
              </w:rPr>
            </w:r>
            <w:r w:rsidR="009B0C61">
              <w:rPr>
                <w:noProof/>
                <w:webHidden/>
              </w:rPr>
              <w:fldChar w:fldCharType="separate"/>
            </w:r>
            <w:r w:rsidR="009B0C61">
              <w:rPr>
                <w:noProof/>
                <w:webHidden/>
              </w:rPr>
              <w:t>3</w:t>
            </w:r>
            <w:r w:rsidR="009B0C61">
              <w:rPr>
                <w:noProof/>
                <w:webHidden/>
              </w:rPr>
              <w:fldChar w:fldCharType="end"/>
            </w:r>
          </w:hyperlink>
        </w:p>
        <w:p w14:paraId="7305EB05" w14:textId="0106861C" w:rsidR="009B0C61" w:rsidRDefault="00BA29CD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062195" w:history="1">
            <w:r w:rsidR="009B0C61" w:rsidRPr="00A358B1">
              <w:rPr>
                <w:rStyle w:val="Hiperligao"/>
                <w:noProof/>
              </w:rPr>
              <w:t>Desenvolvimento</w:t>
            </w:r>
            <w:r w:rsidR="009B0C61">
              <w:rPr>
                <w:noProof/>
                <w:webHidden/>
              </w:rPr>
              <w:tab/>
            </w:r>
            <w:r w:rsidR="009B0C61">
              <w:rPr>
                <w:noProof/>
                <w:webHidden/>
              </w:rPr>
              <w:fldChar w:fldCharType="begin"/>
            </w:r>
            <w:r w:rsidR="009B0C61">
              <w:rPr>
                <w:noProof/>
                <w:webHidden/>
              </w:rPr>
              <w:instrText xml:space="preserve"> PAGEREF _Toc156062195 \h </w:instrText>
            </w:r>
            <w:r w:rsidR="009B0C61">
              <w:rPr>
                <w:noProof/>
                <w:webHidden/>
              </w:rPr>
            </w:r>
            <w:r w:rsidR="009B0C61">
              <w:rPr>
                <w:noProof/>
                <w:webHidden/>
              </w:rPr>
              <w:fldChar w:fldCharType="separate"/>
            </w:r>
            <w:r w:rsidR="009B0C61">
              <w:rPr>
                <w:noProof/>
                <w:webHidden/>
              </w:rPr>
              <w:t>4</w:t>
            </w:r>
            <w:r w:rsidR="009B0C61">
              <w:rPr>
                <w:noProof/>
                <w:webHidden/>
              </w:rPr>
              <w:fldChar w:fldCharType="end"/>
            </w:r>
          </w:hyperlink>
        </w:p>
        <w:p w14:paraId="451615BA" w14:textId="583EB465" w:rsidR="009B0C61" w:rsidRDefault="00BA29CD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062196" w:history="1">
            <w:r w:rsidR="009B0C61" w:rsidRPr="00A358B1">
              <w:rPr>
                <w:rStyle w:val="Hiperligao"/>
                <w:noProof/>
              </w:rPr>
              <w:t>Análise</w:t>
            </w:r>
            <w:r w:rsidR="009B0C61">
              <w:rPr>
                <w:noProof/>
                <w:webHidden/>
              </w:rPr>
              <w:tab/>
            </w:r>
            <w:r w:rsidR="009B0C61">
              <w:rPr>
                <w:noProof/>
                <w:webHidden/>
              </w:rPr>
              <w:fldChar w:fldCharType="begin"/>
            </w:r>
            <w:r w:rsidR="009B0C61">
              <w:rPr>
                <w:noProof/>
                <w:webHidden/>
              </w:rPr>
              <w:instrText xml:space="preserve"> PAGEREF _Toc156062196 \h </w:instrText>
            </w:r>
            <w:r w:rsidR="009B0C61">
              <w:rPr>
                <w:noProof/>
                <w:webHidden/>
              </w:rPr>
            </w:r>
            <w:r w:rsidR="009B0C61">
              <w:rPr>
                <w:noProof/>
                <w:webHidden/>
              </w:rPr>
              <w:fldChar w:fldCharType="separate"/>
            </w:r>
            <w:r w:rsidR="009B0C61">
              <w:rPr>
                <w:noProof/>
                <w:webHidden/>
              </w:rPr>
              <w:t>4</w:t>
            </w:r>
            <w:r w:rsidR="009B0C61">
              <w:rPr>
                <w:noProof/>
                <w:webHidden/>
              </w:rPr>
              <w:fldChar w:fldCharType="end"/>
            </w:r>
          </w:hyperlink>
        </w:p>
        <w:p w14:paraId="7B4C6499" w14:textId="793D537F" w:rsidR="009B0C61" w:rsidRDefault="00BA29CD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062197" w:history="1">
            <w:r w:rsidR="009B0C61" w:rsidRPr="00A358B1">
              <w:rPr>
                <w:rStyle w:val="Hiperligao"/>
                <w:noProof/>
              </w:rPr>
              <w:t>Design</w:t>
            </w:r>
            <w:r w:rsidR="009B0C61">
              <w:rPr>
                <w:noProof/>
                <w:webHidden/>
              </w:rPr>
              <w:tab/>
            </w:r>
            <w:r w:rsidR="009B0C61">
              <w:rPr>
                <w:noProof/>
                <w:webHidden/>
              </w:rPr>
              <w:fldChar w:fldCharType="begin"/>
            </w:r>
            <w:r w:rsidR="009B0C61">
              <w:rPr>
                <w:noProof/>
                <w:webHidden/>
              </w:rPr>
              <w:instrText xml:space="preserve"> PAGEREF _Toc156062197 \h </w:instrText>
            </w:r>
            <w:r w:rsidR="009B0C61">
              <w:rPr>
                <w:noProof/>
                <w:webHidden/>
              </w:rPr>
            </w:r>
            <w:r w:rsidR="009B0C61">
              <w:rPr>
                <w:noProof/>
                <w:webHidden/>
              </w:rPr>
              <w:fldChar w:fldCharType="separate"/>
            </w:r>
            <w:r w:rsidR="009B0C61">
              <w:rPr>
                <w:noProof/>
                <w:webHidden/>
              </w:rPr>
              <w:t>5</w:t>
            </w:r>
            <w:r w:rsidR="009B0C61">
              <w:rPr>
                <w:noProof/>
                <w:webHidden/>
              </w:rPr>
              <w:fldChar w:fldCharType="end"/>
            </w:r>
          </w:hyperlink>
        </w:p>
        <w:p w14:paraId="3CBC2E3B" w14:textId="54E2B28B" w:rsidR="009B0C61" w:rsidRDefault="00BA29CD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062198" w:history="1">
            <w:r w:rsidR="009B0C61" w:rsidRPr="00A358B1">
              <w:rPr>
                <w:rStyle w:val="Hiperligao"/>
                <w:noProof/>
              </w:rPr>
              <w:t>Implementação</w:t>
            </w:r>
            <w:r w:rsidR="009B0C61">
              <w:rPr>
                <w:noProof/>
                <w:webHidden/>
              </w:rPr>
              <w:tab/>
            </w:r>
            <w:r w:rsidR="009B0C61">
              <w:rPr>
                <w:noProof/>
                <w:webHidden/>
              </w:rPr>
              <w:fldChar w:fldCharType="begin"/>
            </w:r>
            <w:r w:rsidR="009B0C61">
              <w:rPr>
                <w:noProof/>
                <w:webHidden/>
              </w:rPr>
              <w:instrText xml:space="preserve"> PAGEREF _Toc156062198 \h </w:instrText>
            </w:r>
            <w:r w:rsidR="009B0C61">
              <w:rPr>
                <w:noProof/>
                <w:webHidden/>
              </w:rPr>
            </w:r>
            <w:r w:rsidR="009B0C61">
              <w:rPr>
                <w:noProof/>
                <w:webHidden/>
              </w:rPr>
              <w:fldChar w:fldCharType="separate"/>
            </w:r>
            <w:r w:rsidR="009B0C61">
              <w:rPr>
                <w:noProof/>
                <w:webHidden/>
              </w:rPr>
              <w:t>6</w:t>
            </w:r>
            <w:r w:rsidR="009B0C61">
              <w:rPr>
                <w:noProof/>
                <w:webHidden/>
              </w:rPr>
              <w:fldChar w:fldCharType="end"/>
            </w:r>
          </w:hyperlink>
        </w:p>
        <w:p w14:paraId="1A464F99" w14:textId="1F483EDD" w:rsidR="009B0C61" w:rsidRDefault="00BA29C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062199" w:history="1">
            <w:r w:rsidR="009B0C61" w:rsidRPr="00A358B1">
              <w:rPr>
                <w:rStyle w:val="Hiperligao"/>
                <w:noProof/>
              </w:rPr>
              <w:t>class DatabaseJSON</w:t>
            </w:r>
            <w:r w:rsidR="009B0C61">
              <w:rPr>
                <w:noProof/>
                <w:webHidden/>
              </w:rPr>
              <w:tab/>
            </w:r>
            <w:r w:rsidR="009B0C61">
              <w:rPr>
                <w:noProof/>
                <w:webHidden/>
              </w:rPr>
              <w:fldChar w:fldCharType="begin"/>
            </w:r>
            <w:r w:rsidR="009B0C61">
              <w:rPr>
                <w:noProof/>
                <w:webHidden/>
              </w:rPr>
              <w:instrText xml:space="preserve"> PAGEREF _Toc156062199 \h </w:instrText>
            </w:r>
            <w:r w:rsidR="009B0C61">
              <w:rPr>
                <w:noProof/>
                <w:webHidden/>
              </w:rPr>
            </w:r>
            <w:r w:rsidR="009B0C61">
              <w:rPr>
                <w:noProof/>
                <w:webHidden/>
              </w:rPr>
              <w:fldChar w:fldCharType="separate"/>
            </w:r>
            <w:r w:rsidR="009B0C61">
              <w:rPr>
                <w:noProof/>
                <w:webHidden/>
              </w:rPr>
              <w:t>7</w:t>
            </w:r>
            <w:r w:rsidR="009B0C61">
              <w:rPr>
                <w:noProof/>
                <w:webHidden/>
              </w:rPr>
              <w:fldChar w:fldCharType="end"/>
            </w:r>
          </w:hyperlink>
        </w:p>
        <w:p w14:paraId="166862F9" w14:textId="433F194A" w:rsidR="009B0C61" w:rsidRDefault="00BA29C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062200" w:history="1">
            <w:r w:rsidR="009B0C61" w:rsidRPr="00A358B1">
              <w:rPr>
                <w:rStyle w:val="Hiperligao"/>
                <w:noProof/>
              </w:rPr>
              <w:t>class Picture</w:t>
            </w:r>
            <w:r w:rsidR="009B0C61">
              <w:rPr>
                <w:noProof/>
                <w:webHidden/>
              </w:rPr>
              <w:tab/>
            </w:r>
            <w:r w:rsidR="009B0C61">
              <w:rPr>
                <w:noProof/>
                <w:webHidden/>
              </w:rPr>
              <w:fldChar w:fldCharType="begin"/>
            </w:r>
            <w:r w:rsidR="009B0C61">
              <w:rPr>
                <w:noProof/>
                <w:webHidden/>
              </w:rPr>
              <w:instrText xml:space="preserve"> PAGEREF _Toc156062200 \h </w:instrText>
            </w:r>
            <w:r w:rsidR="009B0C61">
              <w:rPr>
                <w:noProof/>
                <w:webHidden/>
              </w:rPr>
            </w:r>
            <w:r w:rsidR="009B0C61">
              <w:rPr>
                <w:noProof/>
                <w:webHidden/>
              </w:rPr>
              <w:fldChar w:fldCharType="separate"/>
            </w:r>
            <w:r w:rsidR="009B0C61">
              <w:rPr>
                <w:noProof/>
                <w:webHidden/>
              </w:rPr>
              <w:t>8</w:t>
            </w:r>
            <w:r w:rsidR="009B0C61">
              <w:rPr>
                <w:noProof/>
                <w:webHidden/>
              </w:rPr>
              <w:fldChar w:fldCharType="end"/>
            </w:r>
          </w:hyperlink>
        </w:p>
        <w:p w14:paraId="3DA99B63" w14:textId="483A8D8F" w:rsidR="009B0C61" w:rsidRDefault="00BA29C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062201" w:history="1">
            <w:r w:rsidR="009B0C61" w:rsidRPr="00A358B1">
              <w:rPr>
                <w:rStyle w:val="Hiperligao"/>
                <w:noProof/>
              </w:rPr>
              <w:t>class ISearchEngine</w:t>
            </w:r>
            <w:r w:rsidR="009B0C61">
              <w:rPr>
                <w:noProof/>
                <w:webHidden/>
              </w:rPr>
              <w:tab/>
            </w:r>
            <w:r w:rsidR="009B0C61">
              <w:rPr>
                <w:noProof/>
                <w:webHidden/>
              </w:rPr>
              <w:fldChar w:fldCharType="begin"/>
            </w:r>
            <w:r w:rsidR="009B0C61">
              <w:rPr>
                <w:noProof/>
                <w:webHidden/>
              </w:rPr>
              <w:instrText xml:space="preserve"> PAGEREF _Toc156062201 \h </w:instrText>
            </w:r>
            <w:r w:rsidR="009B0C61">
              <w:rPr>
                <w:noProof/>
                <w:webHidden/>
              </w:rPr>
            </w:r>
            <w:r w:rsidR="009B0C61">
              <w:rPr>
                <w:noProof/>
                <w:webHidden/>
              </w:rPr>
              <w:fldChar w:fldCharType="separate"/>
            </w:r>
            <w:r w:rsidR="009B0C61">
              <w:rPr>
                <w:noProof/>
                <w:webHidden/>
              </w:rPr>
              <w:t>8</w:t>
            </w:r>
            <w:r w:rsidR="009B0C61">
              <w:rPr>
                <w:noProof/>
                <w:webHidden/>
              </w:rPr>
              <w:fldChar w:fldCharType="end"/>
            </w:r>
          </w:hyperlink>
        </w:p>
        <w:p w14:paraId="2EBAEFE5" w14:textId="0239E39E" w:rsidR="009B0C61" w:rsidRDefault="00BA29C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062202" w:history="1">
            <w:r w:rsidR="009B0C61" w:rsidRPr="00A358B1">
              <w:rPr>
                <w:rStyle w:val="Hiperligao"/>
                <w:noProof/>
              </w:rPr>
              <w:t>IsearchEngine_Manager</w:t>
            </w:r>
            <w:r w:rsidR="009B0C61">
              <w:rPr>
                <w:noProof/>
                <w:webHidden/>
              </w:rPr>
              <w:tab/>
            </w:r>
            <w:r w:rsidR="009B0C61">
              <w:rPr>
                <w:noProof/>
                <w:webHidden/>
              </w:rPr>
              <w:fldChar w:fldCharType="begin"/>
            </w:r>
            <w:r w:rsidR="009B0C61">
              <w:rPr>
                <w:noProof/>
                <w:webHidden/>
              </w:rPr>
              <w:instrText xml:space="preserve"> PAGEREF _Toc156062202 \h </w:instrText>
            </w:r>
            <w:r w:rsidR="009B0C61">
              <w:rPr>
                <w:noProof/>
                <w:webHidden/>
              </w:rPr>
            </w:r>
            <w:r w:rsidR="009B0C61">
              <w:rPr>
                <w:noProof/>
                <w:webHidden/>
              </w:rPr>
              <w:fldChar w:fldCharType="separate"/>
            </w:r>
            <w:r w:rsidR="009B0C61">
              <w:rPr>
                <w:noProof/>
                <w:webHidden/>
              </w:rPr>
              <w:t>8</w:t>
            </w:r>
            <w:r w:rsidR="009B0C61">
              <w:rPr>
                <w:noProof/>
                <w:webHidden/>
              </w:rPr>
              <w:fldChar w:fldCharType="end"/>
            </w:r>
          </w:hyperlink>
        </w:p>
        <w:p w14:paraId="5491F03E" w14:textId="3B0D9C65" w:rsidR="009B0C61" w:rsidRDefault="00BA29CD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062203" w:history="1">
            <w:r w:rsidR="009B0C61" w:rsidRPr="00A358B1">
              <w:rPr>
                <w:rStyle w:val="Hiperligao"/>
                <w:noProof/>
              </w:rPr>
              <w:t>Avaliação</w:t>
            </w:r>
            <w:r w:rsidR="009B0C61">
              <w:rPr>
                <w:noProof/>
                <w:webHidden/>
              </w:rPr>
              <w:tab/>
            </w:r>
            <w:r w:rsidR="009B0C61">
              <w:rPr>
                <w:noProof/>
                <w:webHidden/>
              </w:rPr>
              <w:fldChar w:fldCharType="begin"/>
            </w:r>
            <w:r w:rsidR="009B0C61">
              <w:rPr>
                <w:noProof/>
                <w:webHidden/>
              </w:rPr>
              <w:instrText xml:space="preserve"> PAGEREF _Toc156062203 \h </w:instrText>
            </w:r>
            <w:r w:rsidR="009B0C61">
              <w:rPr>
                <w:noProof/>
                <w:webHidden/>
              </w:rPr>
            </w:r>
            <w:r w:rsidR="009B0C61">
              <w:rPr>
                <w:noProof/>
                <w:webHidden/>
              </w:rPr>
              <w:fldChar w:fldCharType="separate"/>
            </w:r>
            <w:r w:rsidR="009B0C61">
              <w:rPr>
                <w:noProof/>
                <w:webHidden/>
              </w:rPr>
              <w:t>9</w:t>
            </w:r>
            <w:r w:rsidR="009B0C61">
              <w:rPr>
                <w:noProof/>
                <w:webHidden/>
              </w:rPr>
              <w:fldChar w:fldCharType="end"/>
            </w:r>
          </w:hyperlink>
        </w:p>
        <w:p w14:paraId="7DBA625F" w14:textId="150FC54A" w:rsidR="009B0C61" w:rsidRDefault="00BA29CD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062204" w:history="1">
            <w:r w:rsidR="009B0C61" w:rsidRPr="00A358B1">
              <w:rPr>
                <w:rStyle w:val="Hiperligao"/>
                <w:noProof/>
              </w:rPr>
              <w:t>Conclusão</w:t>
            </w:r>
            <w:r w:rsidR="009B0C61">
              <w:rPr>
                <w:noProof/>
                <w:webHidden/>
              </w:rPr>
              <w:tab/>
            </w:r>
            <w:r w:rsidR="009B0C61">
              <w:rPr>
                <w:noProof/>
                <w:webHidden/>
              </w:rPr>
              <w:fldChar w:fldCharType="begin"/>
            </w:r>
            <w:r w:rsidR="009B0C61">
              <w:rPr>
                <w:noProof/>
                <w:webHidden/>
              </w:rPr>
              <w:instrText xml:space="preserve"> PAGEREF _Toc156062204 \h </w:instrText>
            </w:r>
            <w:r w:rsidR="009B0C61">
              <w:rPr>
                <w:noProof/>
                <w:webHidden/>
              </w:rPr>
            </w:r>
            <w:r w:rsidR="009B0C61">
              <w:rPr>
                <w:noProof/>
                <w:webHidden/>
              </w:rPr>
              <w:fldChar w:fldCharType="separate"/>
            </w:r>
            <w:r w:rsidR="009B0C61">
              <w:rPr>
                <w:noProof/>
                <w:webHidden/>
              </w:rPr>
              <w:t>9</w:t>
            </w:r>
            <w:r w:rsidR="009B0C61">
              <w:rPr>
                <w:noProof/>
                <w:webHidden/>
              </w:rPr>
              <w:fldChar w:fldCharType="end"/>
            </w:r>
          </w:hyperlink>
        </w:p>
        <w:p w14:paraId="725CCD45" w14:textId="009F2D16" w:rsidR="009B0C61" w:rsidRDefault="00BA29CD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062205" w:history="1">
            <w:r w:rsidR="009B0C61" w:rsidRPr="00A358B1">
              <w:rPr>
                <w:rStyle w:val="Hiperligao"/>
                <w:noProof/>
              </w:rPr>
              <w:t>Anexos</w:t>
            </w:r>
            <w:r w:rsidR="009B0C61">
              <w:rPr>
                <w:noProof/>
                <w:webHidden/>
              </w:rPr>
              <w:tab/>
            </w:r>
            <w:r w:rsidR="009B0C61">
              <w:rPr>
                <w:noProof/>
                <w:webHidden/>
              </w:rPr>
              <w:fldChar w:fldCharType="begin"/>
            </w:r>
            <w:r w:rsidR="009B0C61">
              <w:rPr>
                <w:noProof/>
                <w:webHidden/>
              </w:rPr>
              <w:instrText xml:space="preserve"> PAGEREF _Toc156062205 \h </w:instrText>
            </w:r>
            <w:r w:rsidR="009B0C61">
              <w:rPr>
                <w:noProof/>
                <w:webHidden/>
              </w:rPr>
            </w:r>
            <w:r w:rsidR="009B0C61">
              <w:rPr>
                <w:noProof/>
                <w:webHidden/>
              </w:rPr>
              <w:fldChar w:fldCharType="separate"/>
            </w:r>
            <w:r w:rsidR="009B0C61">
              <w:rPr>
                <w:noProof/>
                <w:webHidden/>
              </w:rPr>
              <w:t>10</w:t>
            </w:r>
            <w:r w:rsidR="009B0C61">
              <w:rPr>
                <w:noProof/>
                <w:webHidden/>
              </w:rPr>
              <w:fldChar w:fldCharType="end"/>
            </w:r>
          </w:hyperlink>
        </w:p>
        <w:p w14:paraId="7FEAACDE" w14:textId="6D3BCC85" w:rsidR="00904EAB" w:rsidRDefault="00904EAB">
          <w:r>
            <w:rPr>
              <w:b/>
              <w:bCs/>
            </w:rPr>
            <w:fldChar w:fldCharType="end"/>
          </w:r>
        </w:p>
      </w:sdtContent>
    </w:sdt>
    <w:p w14:paraId="5448E284" w14:textId="5905C3C2" w:rsidR="00BB40B5" w:rsidRDefault="00BB40B5">
      <w:r>
        <w:br w:type="page"/>
      </w:r>
    </w:p>
    <w:p w14:paraId="4D33C08B" w14:textId="106E76D1" w:rsidR="00BB40B5" w:rsidRDefault="00BB40B5" w:rsidP="00217081">
      <w:pPr>
        <w:pStyle w:val="Ttulo1"/>
        <w:tabs>
          <w:tab w:val="left" w:pos="3375"/>
        </w:tabs>
      </w:pPr>
      <w:bookmarkStart w:id="0" w:name="_Toc156062194"/>
      <w:r>
        <w:lastRenderedPageBreak/>
        <w:t>Introdução</w:t>
      </w:r>
      <w:bookmarkEnd w:id="0"/>
      <w:r w:rsidR="00217081">
        <w:tab/>
      </w:r>
    </w:p>
    <w:p w14:paraId="21F45E86" w14:textId="77777777" w:rsidR="00BB40B5" w:rsidRDefault="00BB40B5" w:rsidP="00BB40B5"/>
    <w:p w14:paraId="13435A95" w14:textId="77777777" w:rsidR="00BB40B5" w:rsidRDefault="00BB40B5" w:rsidP="00BB40B5"/>
    <w:p w14:paraId="09DDAFF6" w14:textId="16BADE9E" w:rsidR="00BB40B5" w:rsidRPr="00BB40B5" w:rsidRDefault="00BB40B5" w:rsidP="00BB40B5">
      <w:pPr>
        <w:spacing w:line="276" w:lineRule="auto"/>
        <w:ind w:firstLine="709"/>
        <w:rPr>
          <w:rFonts w:cs="Arial"/>
          <w:szCs w:val="24"/>
        </w:rPr>
      </w:pPr>
      <w:r w:rsidRPr="00BB40B5">
        <w:rPr>
          <w:rFonts w:cs="Arial"/>
          <w:szCs w:val="24"/>
        </w:rPr>
        <w:t>O presente relatório aborda o desenvolvimento do projeto intitulado "</w:t>
      </w:r>
      <w:proofErr w:type="spellStart"/>
      <w:r w:rsidRPr="00BB40B5">
        <w:rPr>
          <w:rFonts w:cs="Arial"/>
          <w:szCs w:val="24"/>
        </w:rPr>
        <w:t>Image</w:t>
      </w:r>
      <w:proofErr w:type="spellEnd"/>
      <w:r w:rsidRPr="00BB40B5">
        <w:rPr>
          <w:rFonts w:cs="Arial"/>
          <w:szCs w:val="24"/>
        </w:rPr>
        <w:t xml:space="preserve"> </w:t>
      </w:r>
      <w:proofErr w:type="spellStart"/>
      <w:r w:rsidRPr="00BB40B5">
        <w:rPr>
          <w:rFonts w:cs="Arial"/>
          <w:szCs w:val="24"/>
        </w:rPr>
        <w:t>Gallery</w:t>
      </w:r>
      <w:proofErr w:type="spellEnd"/>
      <w:r w:rsidRPr="00BB40B5">
        <w:rPr>
          <w:rFonts w:cs="Arial"/>
          <w:szCs w:val="24"/>
        </w:rPr>
        <w:t xml:space="preserve">," realizado no âmbito da Licenciatura em Engenharia Informática e Multimédia no Instituto Superior de Engenharia de Lisboa (ISEL), no ano letivo 2023-2024. Este projeto tem como principal objetivo a criação de uma aplicação multimédia em HTML5, com </w:t>
      </w:r>
      <w:proofErr w:type="spellStart"/>
      <w:r w:rsidRPr="00BB40B5">
        <w:rPr>
          <w:rFonts w:cs="Arial"/>
          <w:szCs w:val="24"/>
        </w:rPr>
        <w:t>API’s</w:t>
      </w:r>
      <w:proofErr w:type="spellEnd"/>
      <w:r w:rsidRPr="00BB40B5">
        <w:rPr>
          <w:rFonts w:cs="Arial"/>
          <w:szCs w:val="24"/>
        </w:rPr>
        <w:t xml:space="preserve"> em JavaScript, destinada à pesquisa e visualização de uma coleção de fotografias digitais.</w:t>
      </w:r>
    </w:p>
    <w:p w14:paraId="50D013B0" w14:textId="5205EB95" w:rsidR="00BB40B5" w:rsidRPr="00BB40B5" w:rsidRDefault="00BB40B5" w:rsidP="00BB40B5">
      <w:pPr>
        <w:spacing w:line="276" w:lineRule="auto"/>
        <w:ind w:firstLine="709"/>
        <w:rPr>
          <w:rFonts w:cs="Arial"/>
          <w:szCs w:val="24"/>
        </w:rPr>
      </w:pPr>
      <w:r w:rsidRPr="00BB40B5">
        <w:rPr>
          <w:rFonts w:cs="Arial"/>
          <w:szCs w:val="24"/>
        </w:rPr>
        <w:t xml:space="preserve">A aplicação proposta, concebida como uma galeria de imagens, assemelha-se a plataformas como o Google </w:t>
      </w:r>
      <w:proofErr w:type="spellStart"/>
      <w:r w:rsidRPr="00BB40B5">
        <w:rPr>
          <w:rFonts w:cs="Arial"/>
          <w:szCs w:val="24"/>
        </w:rPr>
        <w:t>Photos</w:t>
      </w:r>
      <w:proofErr w:type="spellEnd"/>
      <w:r w:rsidRPr="00BB40B5">
        <w:rPr>
          <w:rFonts w:cs="Arial"/>
          <w:szCs w:val="24"/>
        </w:rPr>
        <w:t xml:space="preserve"> ou Google </w:t>
      </w:r>
      <w:proofErr w:type="spellStart"/>
      <w:r w:rsidRPr="00BB40B5">
        <w:rPr>
          <w:rFonts w:cs="Arial"/>
          <w:szCs w:val="24"/>
        </w:rPr>
        <w:t>Images</w:t>
      </w:r>
      <w:proofErr w:type="spellEnd"/>
      <w:r w:rsidRPr="00BB40B5">
        <w:rPr>
          <w:rFonts w:cs="Arial"/>
          <w:szCs w:val="24"/>
        </w:rPr>
        <w:t>. O desenvolvimento é orientado para o utilizador, desde as fases iniciais do projeto até à criação do protótipo final.</w:t>
      </w:r>
    </w:p>
    <w:p w14:paraId="4A3ED298" w14:textId="24AFC807" w:rsidR="00BB40B5" w:rsidRDefault="00BB40B5" w:rsidP="00BB40B5">
      <w:pPr>
        <w:spacing w:line="276" w:lineRule="auto"/>
        <w:ind w:firstLine="709"/>
        <w:rPr>
          <w:rFonts w:cs="Arial"/>
          <w:szCs w:val="24"/>
        </w:rPr>
      </w:pPr>
      <w:r w:rsidRPr="00BB40B5">
        <w:rPr>
          <w:rFonts w:cs="Arial"/>
          <w:szCs w:val="24"/>
        </w:rPr>
        <w:t>A pesquisa de imagens é realizada através de palavras-chave e cores, proporcionando uma experiência interativa ao utilizador. O relatório detalha o uso de recursos como histogramas de cores e técnicas de pesquisa baseadas no conteúdo das imagens.</w:t>
      </w:r>
    </w:p>
    <w:p w14:paraId="448522A6" w14:textId="428F048F" w:rsidR="00BB40B5" w:rsidRDefault="00BB40B5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03AEBC04" w14:textId="7751D89F" w:rsidR="00BB40B5" w:rsidRDefault="00BB40B5" w:rsidP="00BB40B5">
      <w:pPr>
        <w:pStyle w:val="Ttulo1"/>
      </w:pPr>
      <w:bookmarkStart w:id="1" w:name="_Toc156062195"/>
      <w:r>
        <w:lastRenderedPageBreak/>
        <w:t>Desenvolvimento</w:t>
      </w:r>
      <w:bookmarkEnd w:id="1"/>
    </w:p>
    <w:p w14:paraId="3E2F22F9" w14:textId="77777777" w:rsidR="00BB40B5" w:rsidRDefault="00BB40B5" w:rsidP="00BB40B5"/>
    <w:p w14:paraId="3FFDCF79" w14:textId="699FC1D9" w:rsidR="00217081" w:rsidRDefault="00BB40B5" w:rsidP="00217081">
      <w:pPr>
        <w:spacing w:line="276" w:lineRule="auto"/>
        <w:ind w:firstLine="709"/>
        <w:rPr>
          <w:rFonts w:cs="Arial"/>
          <w:szCs w:val="24"/>
        </w:rPr>
      </w:pPr>
      <w:r w:rsidRPr="00BB40B5">
        <w:rPr>
          <w:rFonts w:cs="Arial"/>
          <w:szCs w:val="24"/>
        </w:rPr>
        <w:t>Nesta seção do relatório, exploraremos detalhadamente o processo de desenvolvimento da aplicação "</w:t>
      </w:r>
      <w:proofErr w:type="spellStart"/>
      <w:r w:rsidRPr="00BB40B5">
        <w:rPr>
          <w:rFonts w:cs="Arial"/>
          <w:szCs w:val="24"/>
        </w:rPr>
        <w:t>Image</w:t>
      </w:r>
      <w:proofErr w:type="spellEnd"/>
      <w:r w:rsidRPr="00BB40B5">
        <w:rPr>
          <w:rFonts w:cs="Arial"/>
          <w:szCs w:val="24"/>
        </w:rPr>
        <w:t xml:space="preserve"> </w:t>
      </w:r>
      <w:proofErr w:type="spellStart"/>
      <w:r w:rsidRPr="00BB40B5">
        <w:rPr>
          <w:rFonts w:cs="Arial"/>
          <w:szCs w:val="24"/>
        </w:rPr>
        <w:t>Gallery</w:t>
      </w:r>
      <w:proofErr w:type="spellEnd"/>
      <w:r w:rsidRPr="00BB40B5">
        <w:rPr>
          <w:rFonts w:cs="Arial"/>
          <w:szCs w:val="24"/>
        </w:rPr>
        <w:t>." Este estágio crucial envolveu a tradução das ideias iniciais e requisitos concebidos na fase de análise em uma aplicação interativa e funcional. O desenvolvimento foi guiado por princípios fundamentais de HTML5 e JavaScript, visando criar uma galeria de imagens intuitiva e eficiente.</w:t>
      </w:r>
    </w:p>
    <w:p w14:paraId="21352F90" w14:textId="3BAAEC1F" w:rsidR="00217081" w:rsidRDefault="00217081" w:rsidP="00080055">
      <w:pPr>
        <w:spacing w:line="276" w:lineRule="auto"/>
        <w:ind w:firstLine="709"/>
        <w:rPr>
          <w:rFonts w:cs="Arial"/>
          <w:szCs w:val="24"/>
        </w:rPr>
      </w:pPr>
      <w:r>
        <w:rPr>
          <w:rFonts w:cs="Arial"/>
          <w:szCs w:val="24"/>
        </w:rPr>
        <w:t xml:space="preserve">Foram tomadas </w:t>
      </w:r>
      <w:r w:rsidRPr="00217081">
        <w:rPr>
          <w:rFonts w:cs="Arial"/>
          <w:szCs w:val="24"/>
        </w:rPr>
        <w:t>várias decisões de design</w:t>
      </w:r>
      <w:r>
        <w:rPr>
          <w:rFonts w:cs="Arial"/>
          <w:szCs w:val="24"/>
        </w:rPr>
        <w:t xml:space="preserve"> </w:t>
      </w:r>
      <w:r w:rsidRPr="00217081">
        <w:rPr>
          <w:rFonts w:cs="Arial"/>
          <w:szCs w:val="24"/>
        </w:rPr>
        <w:t xml:space="preserve">para otimizar a usabilidade e a estética da aplicação. Estas incluíram escolhas relacionadas </w:t>
      </w:r>
      <w:r>
        <w:rPr>
          <w:rFonts w:cs="Arial"/>
          <w:szCs w:val="24"/>
        </w:rPr>
        <w:t>ao que era pedido no enunciado do projeto.</w:t>
      </w:r>
    </w:p>
    <w:p w14:paraId="25A42968" w14:textId="77777777" w:rsidR="00080055" w:rsidRDefault="00080055" w:rsidP="00080055">
      <w:pPr>
        <w:spacing w:line="276" w:lineRule="auto"/>
        <w:rPr>
          <w:rFonts w:cs="Arial"/>
          <w:szCs w:val="24"/>
        </w:rPr>
      </w:pPr>
    </w:p>
    <w:p w14:paraId="759A4B22" w14:textId="64ABC5E4" w:rsidR="00EE3F8D" w:rsidRDefault="00EE3F8D" w:rsidP="00EE3F8D">
      <w:pPr>
        <w:pStyle w:val="Ttulo2"/>
      </w:pPr>
      <w:bookmarkStart w:id="2" w:name="_Toc156062196"/>
      <w:r w:rsidRPr="00EE3F8D">
        <w:t>Análise</w:t>
      </w:r>
      <w:bookmarkEnd w:id="2"/>
    </w:p>
    <w:p w14:paraId="17D8428E" w14:textId="168EBEA7" w:rsidR="00BF6D99" w:rsidRDefault="00BF6D99" w:rsidP="00A33AAE">
      <w:pPr>
        <w:spacing w:line="276" w:lineRule="auto"/>
      </w:pPr>
      <w:r>
        <w:tab/>
        <w:t>Nesta fase do projeto</w:t>
      </w:r>
      <w:r w:rsidR="00A7068B">
        <w:t xml:space="preserve"> </w:t>
      </w:r>
      <w:r w:rsidR="00A7068B" w:rsidRPr="00A7068B">
        <w:t>dedicamos atenção primordial à análise</w:t>
      </w:r>
      <w:r w:rsidR="00A7068B">
        <w:t xml:space="preserve"> metódica, </w:t>
      </w:r>
      <w:r w:rsidR="00A7068B" w:rsidRPr="00A7068B">
        <w:t>das ideias iniciais e dos requisitos fornecidos pelo docente.</w:t>
      </w:r>
      <w:r w:rsidR="005C4907">
        <w:t xml:space="preserve"> </w:t>
      </w:r>
      <w:r w:rsidR="005C4907" w:rsidRPr="005C4907">
        <w:t>A compreensão</w:t>
      </w:r>
      <w:r w:rsidR="005C4907">
        <w:t xml:space="preserve"> </w:t>
      </w:r>
      <w:r w:rsidR="005C4907" w:rsidRPr="005C4907">
        <w:t>destes elementos orientou o caminho a seguir, assegurando que o</w:t>
      </w:r>
      <w:r w:rsidR="005C4907">
        <w:t xml:space="preserve"> </w:t>
      </w:r>
      <w:r w:rsidR="005C4907" w:rsidRPr="005C4907">
        <w:t>desenvolvimento da aplicação atendesse não apenas aos critérios estabelecidos, mas também às expectativas dos utilizadores finais.</w:t>
      </w:r>
    </w:p>
    <w:p w14:paraId="6BD31C14" w14:textId="77777777" w:rsidR="005C4907" w:rsidRDefault="005C4907" w:rsidP="00A33AAE">
      <w:pPr>
        <w:spacing w:line="276" w:lineRule="auto"/>
      </w:pPr>
    </w:p>
    <w:p w14:paraId="333925C3" w14:textId="286B8960" w:rsidR="005C4907" w:rsidRDefault="00CB6989" w:rsidP="00A33AAE">
      <w:pPr>
        <w:spacing w:line="276" w:lineRule="auto"/>
        <w:ind w:firstLine="709"/>
      </w:pPr>
      <w:r w:rsidRPr="00CB6989">
        <w:t>O ponto de partida envolveu uma análise</w:t>
      </w:r>
      <w:r w:rsidR="00767404">
        <w:t xml:space="preserve"> </w:t>
      </w:r>
      <w:r w:rsidR="00767404" w:rsidRPr="00767404">
        <w:t>das ideias iniciais propostas, considerando aspetos como a pesquisa por palavras-chave, cores e outros requisitos específicos delineados no documento.</w:t>
      </w:r>
      <w:r w:rsidR="00F66FEE">
        <w:t xml:space="preserve"> Análise estendeu-se para a análise e compreensão profunda</w:t>
      </w:r>
      <w:r w:rsidR="002652CD">
        <w:t xml:space="preserve"> dos métodos já aplicados</w:t>
      </w:r>
      <w:r w:rsidR="00F01DDE">
        <w:t xml:space="preserve"> e do planeamento do projeto.</w:t>
      </w:r>
    </w:p>
    <w:p w14:paraId="5604611A" w14:textId="3AE43BE8" w:rsidR="00B170F8" w:rsidRDefault="00B170F8">
      <w:r>
        <w:br w:type="page"/>
      </w:r>
    </w:p>
    <w:p w14:paraId="60DB101E" w14:textId="46D146D8" w:rsidR="00F01DDE" w:rsidRDefault="00421688" w:rsidP="00A33AAE">
      <w:pPr>
        <w:pStyle w:val="Ttulo2"/>
      </w:pPr>
      <w:bookmarkStart w:id="3" w:name="_Toc156062197"/>
      <w:r>
        <w:lastRenderedPageBreak/>
        <w:t>Design</w:t>
      </w:r>
      <w:bookmarkEnd w:id="3"/>
    </w:p>
    <w:p w14:paraId="560FAFEF" w14:textId="77777777" w:rsidR="005D2EEB" w:rsidRDefault="005D2EEB" w:rsidP="005D2EEB"/>
    <w:p w14:paraId="6B5742A7" w14:textId="77777777" w:rsidR="005D2EEB" w:rsidRPr="005D2EEB" w:rsidRDefault="005D2EEB" w:rsidP="005D2EEB"/>
    <w:p w14:paraId="307CECC2" w14:textId="77777777" w:rsidR="0075317D" w:rsidRDefault="00067FF4" w:rsidP="00C11E63">
      <w:pPr>
        <w:spacing w:line="276" w:lineRule="auto"/>
        <w:ind w:firstLine="709"/>
      </w:pPr>
      <w:r>
        <w:t xml:space="preserve">A página inicial do nosso projeto foi </w:t>
      </w:r>
      <w:r w:rsidR="00601FE0" w:rsidRPr="00601FE0">
        <w:t>desenvolvida com foco na usabilidade e interatividade para proporcionar uma experiência eficaz aos utilizadores.</w:t>
      </w:r>
      <w:r w:rsidR="0081364E">
        <w:t xml:space="preserve"> </w:t>
      </w:r>
    </w:p>
    <w:p w14:paraId="0DD9CC65" w14:textId="3D8B9FC4" w:rsidR="00A33AAE" w:rsidRDefault="0073131D" w:rsidP="00C11E63">
      <w:pPr>
        <w:spacing w:line="276" w:lineRule="auto"/>
        <w:ind w:firstLine="709"/>
      </w:pPr>
      <w:r w:rsidRPr="0073131D">
        <w:t>A barra de navegação superior contém o logo do projeto, proporcionando uma identificação rápida e fácil para os utilizadores.</w:t>
      </w:r>
      <w:r w:rsidR="00F94628" w:rsidRPr="00F94628">
        <w:t xml:space="preserve"> A seleção de palavras-chave é facilitada por meio de um menu suspenso</w:t>
      </w:r>
      <w:r w:rsidR="00F94628">
        <w:t xml:space="preserve"> como pedido</w:t>
      </w:r>
      <w:r w:rsidR="00F94628" w:rsidRPr="00F94628">
        <w:t>, permitindo que os utilizadores escolham categorias específicas para as suas pesquisas.</w:t>
      </w:r>
    </w:p>
    <w:p w14:paraId="41F0B0F3" w14:textId="7A1786AB" w:rsidR="00AC1918" w:rsidRDefault="00AC1918" w:rsidP="00C11E63">
      <w:pPr>
        <w:spacing w:line="276" w:lineRule="auto"/>
        <w:ind w:firstLine="709"/>
      </w:pPr>
      <w:r w:rsidRPr="00AC1918">
        <w:t>Botões coloridos foram incorporados para melhorar a interatividade,</w:t>
      </w:r>
      <w:r>
        <w:t xml:space="preserve"> desta forma torna-se possível</w:t>
      </w:r>
      <w:r w:rsidR="0075317D">
        <w:t xml:space="preserve"> a reorganização de imagens por cor dominante.</w:t>
      </w:r>
      <w:r w:rsidR="007C6D75" w:rsidRPr="007C6D75">
        <w:t xml:space="preserve"> A funcionalidade de áudio foi integrada, </w:t>
      </w:r>
      <w:r w:rsidR="007C6D75">
        <w:t>de forma a proporcionar</w:t>
      </w:r>
      <w:r w:rsidR="007C6D75" w:rsidRPr="007C6D75">
        <w:t xml:space="preserve"> uma experiência auditiva ao clicar nos botões coloridos.</w:t>
      </w:r>
    </w:p>
    <w:p w14:paraId="15FD3411" w14:textId="7B558464" w:rsidR="00F937FD" w:rsidRDefault="00F8392F" w:rsidP="00C11E63">
      <w:pPr>
        <w:spacing w:line="276" w:lineRule="auto"/>
        <w:ind w:firstLine="709"/>
      </w:pPr>
      <w:r>
        <w:t xml:space="preserve">Finalmente </w:t>
      </w:r>
      <w:r w:rsidR="00237D73">
        <w:t>a</w:t>
      </w:r>
      <w:r w:rsidR="00237D73" w:rsidRPr="00237D73">
        <w:t xml:space="preserve"> área principal de visualização é composta por dois elementos</w:t>
      </w:r>
      <w:r w:rsidR="00237D73">
        <w:t xml:space="preserve"> </w:t>
      </w:r>
      <w:proofErr w:type="spellStart"/>
      <w:r w:rsidR="00237D73">
        <w:t>canvas</w:t>
      </w:r>
      <w:proofErr w:type="spellEnd"/>
      <w:r w:rsidR="00237D73">
        <w:t xml:space="preserve"> de forma aparecer um </w:t>
      </w:r>
      <w:proofErr w:type="spellStart"/>
      <w:r w:rsidR="00237D73">
        <w:t>cíclope</w:t>
      </w:r>
      <w:proofErr w:type="spellEnd"/>
      <w:r w:rsidR="00237D73">
        <w:t>,</w:t>
      </w:r>
      <w:r w:rsidR="000948BF">
        <w:t xml:space="preserve"> para uma visualização </w:t>
      </w:r>
      <w:r w:rsidR="005430FA">
        <w:t>original</w:t>
      </w:r>
      <w:r w:rsidR="000948BF">
        <w:t xml:space="preserve"> e mais apelativa.</w:t>
      </w:r>
      <w:r w:rsidR="007E256C" w:rsidRPr="007E256C">
        <w:t xml:space="preserve"> A inclusão de um formulário do Google </w:t>
      </w:r>
      <w:proofErr w:type="spellStart"/>
      <w:r w:rsidR="007E256C" w:rsidRPr="007E256C">
        <w:t>Forms</w:t>
      </w:r>
      <w:proofErr w:type="spellEnd"/>
      <w:r w:rsidR="007E256C" w:rsidRPr="007E256C">
        <w:t xml:space="preserve"> permite a interação adicional dos utilizadores.</w:t>
      </w:r>
    </w:p>
    <w:p w14:paraId="1F0BDA87" w14:textId="26C4CAD0" w:rsidR="00325C04" w:rsidRDefault="00A94791" w:rsidP="00C11E63">
      <w:pPr>
        <w:spacing w:line="276" w:lineRule="auto"/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A564B4" wp14:editId="41966AAD">
                <wp:simplePos x="0" y="0"/>
                <wp:positionH relativeFrom="column">
                  <wp:posOffset>0</wp:posOffset>
                </wp:positionH>
                <wp:positionV relativeFrom="paragraph">
                  <wp:posOffset>3192145</wp:posOffset>
                </wp:positionV>
                <wp:extent cx="5400040" cy="635"/>
                <wp:effectExtent l="0" t="0" r="0" b="0"/>
                <wp:wrapSquare wrapText="bothSides"/>
                <wp:docPr id="29613991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B55683" w14:textId="0C4EA683" w:rsidR="00A94791" w:rsidRPr="001C20A9" w:rsidRDefault="00A94791" w:rsidP="00A94791">
                            <w:pPr>
                              <w:pStyle w:val="Legenda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639D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Interface da Aplicação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A564B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0;margin-top:251.35pt;width:425.2pt;height:.0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" stroked="f">
                <v:textbox style="mso-fit-shape-to-text:t" inset="0,0,0,0">
                  <w:txbxContent>
                    <w:p w14:paraId="6BB55683" w14:textId="0C4EA683" w:rsidR="00A94791" w:rsidRPr="001C20A9" w:rsidRDefault="00A94791" w:rsidP="00A94791">
                      <w:pPr>
                        <w:pStyle w:val="Legenda"/>
                        <w:rPr>
                          <w:noProof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639DE">
                          <w:rPr>
                            <w:noProof/>
                          </w:rPr>
                          <w:t>1</w:t>
                        </w:r>
                      </w:fldSimple>
                      <w:r>
                        <w:t>: Interface da Aplicação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124C8F39" wp14:editId="21C0A7CB">
            <wp:simplePos x="0" y="0"/>
            <wp:positionH relativeFrom="margin">
              <wp:align>right</wp:align>
            </wp:positionH>
            <wp:positionV relativeFrom="paragraph">
              <wp:posOffset>226464</wp:posOffset>
            </wp:positionV>
            <wp:extent cx="5400040" cy="2908935"/>
            <wp:effectExtent l="0" t="0" r="0" b="5715"/>
            <wp:wrapSquare wrapText="bothSides"/>
            <wp:docPr id="2075090630" name="Imagem 7" descr="Uma imagem com captura de ecrã, texto, Gráficos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90630" name="Imagem 7" descr="Uma imagem com captura de ecrã, texto, Gráficos, Software de multimédi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09" cy="29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254A157" w14:textId="2797ACD5" w:rsidR="00325C04" w:rsidRDefault="00325C04" w:rsidP="00C11E63">
      <w:pPr>
        <w:spacing w:line="276" w:lineRule="auto"/>
        <w:ind w:firstLine="709"/>
      </w:pPr>
    </w:p>
    <w:p w14:paraId="4542D723" w14:textId="023F7F88" w:rsidR="00A94791" w:rsidRDefault="00A94791">
      <w:r>
        <w:br w:type="page"/>
      </w:r>
    </w:p>
    <w:p w14:paraId="590C473E" w14:textId="5557052C" w:rsidR="00767404" w:rsidRDefault="00A94791" w:rsidP="00A94791">
      <w:pPr>
        <w:pStyle w:val="Ttulo2"/>
      </w:pPr>
      <w:bookmarkStart w:id="4" w:name="_Toc156062198"/>
      <w:r>
        <w:lastRenderedPageBreak/>
        <w:t>Implementação</w:t>
      </w:r>
      <w:bookmarkEnd w:id="4"/>
    </w:p>
    <w:p w14:paraId="52D7BE5A" w14:textId="77777777" w:rsidR="00A94791" w:rsidRDefault="00A94791" w:rsidP="00A94791"/>
    <w:p w14:paraId="6F566AAE" w14:textId="77777777" w:rsidR="008123AC" w:rsidRDefault="008123AC" w:rsidP="008123AC">
      <w:r>
        <w:tab/>
        <w:t xml:space="preserve">Na implementação </w:t>
      </w:r>
      <w:proofErr w:type="spellStart"/>
      <w:r>
        <w:t>Javascript</w:t>
      </w:r>
      <w:proofErr w:type="spellEnd"/>
      <w:r>
        <w:t xml:space="preserve"> do projeto, adotamos o </w:t>
      </w:r>
      <w:proofErr w:type="spellStart"/>
      <w:r>
        <w:t>template</w:t>
      </w:r>
      <w:proofErr w:type="spellEnd"/>
      <w:r>
        <w:t xml:space="preserve"> fornecido pelo docente, composto pelos seguintes ficheiros:</w:t>
      </w:r>
    </w:p>
    <w:p w14:paraId="51A499D5" w14:textId="7090A311" w:rsidR="005D2EEB" w:rsidRDefault="00257BAB" w:rsidP="00257BAB">
      <w:pPr>
        <w:pStyle w:val="PargrafodaLista"/>
        <w:numPr>
          <w:ilvl w:val="0"/>
          <w:numId w:val="2"/>
        </w:numPr>
      </w:pPr>
      <w:r w:rsidRPr="00257BAB">
        <w:t>Ficheiro JSON:</w:t>
      </w:r>
      <w:r w:rsidR="0034661E">
        <w:t xml:space="preserve"> </w:t>
      </w:r>
      <w:r w:rsidR="0034661E" w:rsidRPr="0034661E">
        <w:t>Contém informações detalhadas sobre cada uma das imagens envolventes no projeto.</w:t>
      </w:r>
    </w:p>
    <w:p w14:paraId="33354E29" w14:textId="62D3F718" w:rsidR="00257BAB" w:rsidRDefault="009F0BC1" w:rsidP="00257BAB">
      <w:pPr>
        <w:pStyle w:val="PargrafodaLista"/>
        <w:numPr>
          <w:ilvl w:val="0"/>
          <w:numId w:val="2"/>
        </w:numPr>
      </w:pPr>
      <w:r w:rsidRPr="009F0BC1">
        <w:t xml:space="preserve">Ficheiro em </w:t>
      </w:r>
      <w:proofErr w:type="spellStart"/>
      <w:r w:rsidRPr="009F0BC1">
        <w:t>Javascript</w:t>
      </w:r>
      <w:proofErr w:type="spellEnd"/>
      <w:r w:rsidRPr="009F0BC1">
        <w:t xml:space="preserve"> "</w:t>
      </w:r>
      <w:proofErr w:type="spellStart"/>
      <w:r w:rsidRPr="009F0BC1">
        <w:t>Database</w:t>
      </w:r>
      <w:proofErr w:type="spellEnd"/>
      <w:r w:rsidRPr="009F0BC1">
        <w:t>":</w:t>
      </w:r>
      <w:r w:rsidR="00464523">
        <w:t xml:space="preserve"> </w:t>
      </w:r>
      <w:r w:rsidR="00464523" w:rsidRPr="00464523">
        <w:t>Representa o conteúdo do ficheiro JSON, fornecendo estruturas e funcionalidades para manipulação e acesso aos dados das imagens.</w:t>
      </w:r>
    </w:p>
    <w:p w14:paraId="41E484B1" w14:textId="3307D7FE" w:rsidR="009F0BC1" w:rsidRDefault="009F0BC1" w:rsidP="00257BAB">
      <w:pPr>
        <w:pStyle w:val="PargrafodaLista"/>
        <w:numPr>
          <w:ilvl w:val="0"/>
          <w:numId w:val="2"/>
        </w:numPr>
      </w:pPr>
      <w:r w:rsidRPr="009F0BC1">
        <w:t xml:space="preserve">Ficheiro em </w:t>
      </w:r>
      <w:proofErr w:type="spellStart"/>
      <w:r w:rsidRPr="009F0BC1">
        <w:t>Javascript</w:t>
      </w:r>
      <w:proofErr w:type="spellEnd"/>
      <w:r w:rsidRPr="009F0BC1">
        <w:t xml:space="preserve"> "</w:t>
      </w:r>
      <w:proofErr w:type="spellStart"/>
      <w:r w:rsidRPr="009F0BC1">
        <w:t>Image_Processing</w:t>
      </w:r>
      <w:proofErr w:type="spellEnd"/>
      <w:r w:rsidRPr="009F0BC1">
        <w:t>":</w:t>
      </w:r>
      <w:r w:rsidR="00464523">
        <w:t xml:space="preserve"> </w:t>
      </w:r>
      <w:r w:rsidR="00464523" w:rsidRPr="00464523">
        <w:t>Define o objeto imagem, encapsulando as suas propriedades e funcionalidades relacionadas com o processamento de imagens.</w:t>
      </w:r>
    </w:p>
    <w:p w14:paraId="3FA0699A" w14:textId="5F9230BB" w:rsidR="009F0BC1" w:rsidRDefault="009F0BC1" w:rsidP="00751A54">
      <w:pPr>
        <w:pStyle w:val="PargrafodaLista"/>
        <w:numPr>
          <w:ilvl w:val="0"/>
          <w:numId w:val="2"/>
        </w:numPr>
      </w:pPr>
      <w:r w:rsidRPr="009F0BC1">
        <w:t xml:space="preserve">Ficheiro em </w:t>
      </w:r>
      <w:proofErr w:type="spellStart"/>
      <w:r w:rsidRPr="009F0BC1">
        <w:t>Javascript</w:t>
      </w:r>
      <w:proofErr w:type="spellEnd"/>
      <w:r w:rsidRPr="009F0BC1">
        <w:t xml:space="preserve"> "</w:t>
      </w:r>
      <w:proofErr w:type="spellStart"/>
      <w:r w:rsidRPr="009F0BC1">
        <w:t>ISearchEngine</w:t>
      </w:r>
      <w:proofErr w:type="spellEnd"/>
      <w:r w:rsidRPr="009F0BC1">
        <w:t>":</w:t>
      </w:r>
      <w:r w:rsidR="00751A54">
        <w:t xml:space="preserve"> </w:t>
      </w:r>
      <w:r w:rsidR="00464523" w:rsidRPr="00464523">
        <w:t>Desenvolve o mecanismo de pesquisa, implementando a lógica para as diferentes abordagens de pesquisa, como pesquisa por palavras-chave, pesquisa por cor e pesquisa por imagem exemplo.</w:t>
      </w:r>
    </w:p>
    <w:p w14:paraId="0A2D401F" w14:textId="716F5DFC" w:rsidR="009F0BC1" w:rsidRDefault="0034661E" w:rsidP="00751A54">
      <w:pPr>
        <w:pStyle w:val="PargrafodaLista"/>
        <w:numPr>
          <w:ilvl w:val="0"/>
          <w:numId w:val="2"/>
        </w:numPr>
      </w:pPr>
      <w:r w:rsidRPr="0034661E">
        <w:t xml:space="preserve">Ficheiro em </w:t>
      </w:r>
      <w:proofErr w:type="spellStart"/>
      <w:r w:rsidRPr="0034661E">
        <w:t>Javascript</w:t>
      </w:r>
      <w:proofErr w:type="spellEnd"/>
      <w:r w:rsidRPr="0034661E">
        <w:t xml:space="preserve"> "</w:t>
      </w:r>
      <w:proofErr w:type="spellStart"/>
      <w:r w:rsidRPr="0034661E">
        <w:t>ISearchEngine_Manager</w:t>
      </w:r>
      <w:proofErr w:type="spellEnd"/>
      <w:r w:rsidRPr="0034661E">
        <w:t>":</w:t>
      </w:r>
      <w:r w:rsidR="00751A54">
        <w:t xml:space="preserve"> </w:t>
      </w:r>
      <w:r w:rsidR="00751A54" w:rsidRPr="00751A54">
        <w:t xml:space="preserve">Atua como o gestor responsável pela comunicação eficiente entre a interface do utilizador e o conteúdo </w:t>
      </w:r>
      <w:proofErr w:type="spellStart"/>
      <w:r w:rsidR="00751A54" w:rsidRPr="00751A54">
        <w:t>Javascript</w:t>
      </w:r>
      <w:proofErr w:type="spellEnd"/>
      <w:r w:rsidR="00751A54" w:rsidRPr="00751A54">
        <w:t>. Facilita a interação fluida, garantindo que os pedidos do utilizador são corretamente interpretados e processados pelos diferentes componentes do sistema.</w:t>
      </w:r>
    </w:p>
    <w:p w14:paraId="29E7491E" w14:textId="411911EA" w:rsidR="00487128" w:rsidRDefault="002852E8" w:rsidP="002852E8">
      <w:pPr>
        <w:spacing w:line="276" w:lineRule="auto"/>
      </w:pPr>
      <w:r>
        <w:t xml:space="preserve">A organização </w:t>
      </w:r>
      <w:r w:rsidR="00C53835">
        <w:t xml:space="preserve">destes ficheiros proporcionou </w:t>
      </w:r>
      <w:r w:rsidR="00487128" w:rsidRPr="00487128">
        <w:t>uma estrutura organizada e funcional para a aplicação</w:t>
      </w:r>
      <w:r w:rsidR="00487128">
        <w:t>.</w:t>
      </w:r>
      <w:r w:rsidR="00FA420F">
        <w:t xml:space="preserve"> De seguida passaremos à descrição das alterações em cada uma das classes</w:t>
      </w:r>
      <w:r w:rsidR="006F0F1F">
        <w:t>.</w:t>
      </w:r>
    </w:p>
    <w:p w14:paraId="65087773" w14:textId="10DB7449" w:rsidR="006F0F1F" w:rsidRDefault="006F0F1F">
      <w:r>
        <w:br w:type="page"/>
      </w:r>
    </w:p>
    <w:p w14:paraId="4E08D183" w14:textId="58B01E3E" w:rsidR="006F0F1F" w:rsidRDefault="00121C7B" w:rsidP="00121C7B">
      <w:pPr>
        <w:pStyle w:val="Ttulo3"/>
      </w:pPr>
      <w:bookmarkStart w:id="5" w:name="_Toc156062199"/>
      <w:proofErr w:type="spellStart"/>
      <w:r w:rsidRPr="00121C7B">
        <w:lastRenderedPageBreak/>
        <w:t>class</w:t>
      </w:r>
      <w:proofErr w:type="spellEnd"/>
      <w:r w:rsidRPr="00121C7B">
        <w:t xml:space="preserve"> </w:t>
      </w:r>
      <w:proofErr w:type="spellStart"/>
      <w:r w:rsidRPr="00121C7B">
        <w:t>DatabaseJSON</w:t>
      </w:r>
      <w:bookmarkEnd w:id="5"/>
      <w:proofErr w:type="spellEnd"/>
    </w:p>
    <w:p w14:paraId="6651E850" w14:textId="77777777" w:rsidR="00121C7B" w:rsidRDefault="00121C7B" w:rsidP="00121C7B"/>
    <w:p w14:paraId="0AEF05D1" w14:textId="5142CD21" w:rsidR="00121C7B" w:rsidRDefault="00121C7B" w:rsidP="00121C7B">
      <w:r>
        <w:tab/>
      </w:r>
      <w:r w:rsidR="00414BF8">
        <w:t>Nesta classe foram adicionados métodos</w:t>
      </w:r>
      <w:r w:rsidR="004E3EAA">
        <w:t xml:space="preserve"> para manipulação dos dados do ficheiro JSON.</w:t>
      </w:r>
    </w:p>
    <w:p w14:paraId="250A5C47" w14:textId="7529EFAC" w:rsidR="004E3EAA" w:rsidRPr="00CD3242" w:rsidRDefault="00CD3242" w:rsidP="00121C7B">
      <w:pPr>
        <w:rPr>
          <w:b/>
          <w:bCs/>
        </w:rPr>
      </w:pPr>
      <w:proofErr w:type="spellStart"/>
      <w:proofErr w:type="gramStart"/>
      <w:r w:rsidRPr="00CD3242">
        <w:rPr>
          <w:b/>
          <w:bCs/>
        </w:rPr>
        <w:t>search</w:t>
      </w:r>
      <w:proofErr w:type="spellEnd"/>
      <w:r w:rsidRPr="00CD3242">
        <w:rPr>
          <w:b/>
          <w:bCs/>
        </w:rPr>
        <w:t>(</w:t>
      </w:r>
      <w:proofErr w:type="spellStart"/>
      <w:proofErr w:type="gramEnd"/>
      <w:r w:rsidRPr="00CD3242">
        <w:rPr>
          <w:b/>
          <w:bCs/>
        </w:rPr>
        <w:t>query</w:t>
      </w:r>
      <w:proofErr w:type="spellEnd"/>
      <w:r w:rsidRPr="00CD3242">
        <w:rPr>
          <w:b/>
          <w:bCs/>
        </w:rPr>
        <w:t xml:space="preserve">, </w:t>
      </w:r>
      <w:proofErr w:type="spellStart"/>
      <w:r w:rsidRPr="00CD3242">
        <w:rPr>
          <w:b/>
          <w:bCs/>
        </w:rPr>
        <w:t>jsonData</w:t>
      </w:r>
      <w:proofErr w:type="spellEnd"/>
      <w:r w:rsidRPr="00CD3242">
        <w:rPr>
          <w:b/>
          <w:bCs/>
        </w:rPr>
        <w:t xml:space="preserve">, </w:t>
      </w:r>
      <w:proofErr w:type="spellStart"/>
      <w:r w:rsidRPr="00CD3242">
        <w:rPr>
          <w:b/>
          <w:bCs/>
        </w:rPr>
        <w:t>maxResults</w:t>
      </w:r>
      <w:proofErr w:type="spellEnd"/>
      <w:r w:rsidRPr="00CD3242">
        <w:rPr>
          <w:b/>
          <w:bCs/>
        </w:rPr>
        <w:t>):</w:t>
      </w:r>
    </w:p>
    <w:p w14:paraId="2CE11776" w14:textId="628037B2" w:rsidR="00E7544A" w:rsidRPr="00121C7B" w:rsidRDefault="00E7544A" w:rsidP="00B758A1">
      <w:pPr>
        <w:jc w:val="both"/>
      </w:pPr>
      <w:r>
        <w:t>Descrição: Este método realiza uma pesquisa por imagens de acordo com uma classe específica</w:t>
      </w:r>
      <w:r w:rsidR="00D926A1">
        <w:t xml:space="preserve"> e </w:t>
      </w:r>
      <w:r w:rsidR="00D926A1" w:rsidRPr="00D926A1">
        <w:t xml:space="preserve">retorna </w:t>
      </w:r>
      <w:r w:rsidR="00041BD7">
        <w:t>u</w:t>
      </w:r>
      <w:r w:rsidR="00041BD7" w:rsidRPr="00041BD7">
        <w:t xml:space="preserve">m </w:t>
      </w:r>
      <w:proofErr w:type="spellStart"/>
      <w:r w:rsidR="00041BD7" w:rsidRPr="00041BD7">
        <w:t>array</w:t>
      </w:r>
      <w:proofErr w:type="spellEnd"/>
      <w:r w:rsidR="00041BD7" w:rsidRPr="00041BD7">
        <w:t xml:space="preserve"> de </w:t>
      </w:r>
      <w:proofErr w:type="spellStart"/>
      <w:r w:rsidR="00041BD7" w:rsidRPr="00041BD7">
        <w:t>paths</w:t>
      </w:r>
      <w:proofErr w:type="spellEnd"/>
      <w:r w:rsidR="00041BD7" w:rsidRPr="00041BD7">
        <w:t xml:space="preserve"> das imagens correspondentes à pesquisa.</w:t>
      </w:r>
    </w:p>
    <w:p w14:paraId="7AA54D46" w14:textId="1B5015E8" w:rsidR="00CD3242" w:rsidRDefault="002F6C82" w:rsidP="00B758A1">
      <w:pPr>
        <w:jc w:val="both"/>
      </w:pPr>
      <w:r>
        <w:t>Parâmetros</w:t>
      </w:r>
      <w:r w:rsidR="00E7544A">
        <w:t>:</w:t>
      </w:r>
      <w:r w:rsidR="00E95462">
        <w:t xml:space="preserve"> </w:t>
      </w:r>
      <w:proofErr w:type="spellStart"/>
      <w:r w:rsidR="00E95462">
        <w:t>query</w:t>
      </w:r>
      <w:proofErr w:type="spellEnd"/>
      <w:r w:rsidR="00E95462">
        <w:t>- A classe a ser pesquisada</w:t>
      </w:r>
    </w:p>
    <w:p w14:paraId="2890B61F" w14:textId="612CC66F" w:rsidR="00E95462" w:rsidRDefault="00EC57F4" w:rsidP="00B758A1">
      <w:pPr>
        <w:jc w:val="both"/>
      </w:pPr>
      <w:proofErr w:type="spellStart"/>
      <w:r w:rsidRPr="00EC57F4">
        <w:t>jsonData</w:t>
      </w:r>
      <w:proofErr w:type="spellEnd"/>
      <w:r>
        <w:t>- O objeto JSON com informações das imagens</w:t>
      </w:r>
    </w:p>
    <w:p w14:paraId="3040FD61" w14:textId="0DC589A3" w:rsidR="00EC57F4" w:rsidRDefault="00B156ED" w:rsidP="00B758A1">
      <w:pPr>
        <w:jc w:val="both"/>
      </w:pPr>
      <w:proofErr w:type="spellStart"/>
      <w:r w:rsidRPr="00B156ED">
        <w:t>maxResults</w:t>
      </w:r>
      <w:proofErr w:type="spellEnd"/>
      <w:r>
        <w:t>- Número máximo de resultados</w:t>
      </w:r>
    </w:p>
    <w:p w14:paraId="1B6327BE" w14:textId="77777777" w:rsidR="00B156ED" w:rsidRDefault="00B156ED" w:rsidP="00121C7B"/>
    <w:p w14:paraId="5811A3EE" w14:textId="7F41F080" w:rsidR="00B758A1" w:rsidRDefault="002B4EEF" w:rsidP="00121C7B">
      <w:pPr>
        <w:rPr>
          <w:b/>
          <w:bCs/>
        </w:rPr>
      </w:pPr>
      <w:proofErr w:type="spellStart"/>
      <w:r w:rsidRPr="002B4EEF">
        <w:rPr>
          <w:b/>
          <w:bCs/>
        </w:rPr>
        <w:t>getUniqueColors</w:t>
      </w:r>
      <w:proofErr w:type="spellEnd"/>
      <w:r w:rsidRPr="002B4EEF">
        <w:rPr>
          <w:b/>
          <w:bCs/>
        </w:rPr>
        <w:t>(</w:t>
      </w:r>
      <w:proofErr w:type="spellStart"/>
      <w:r w:rsidRPr="002B4EEF">
        <w:rPr>
          <w:b/>
          <w:bCs/>
        </w:rPr>
        <w:t>jsonData</w:t>
      </w:r>
      <w:proofErr w:type="spellEnd"/>
      <w:r w:rsidRPr="002B4EEF">
        <w:rPr>
          <w:b/>
          <w:bCs/>
        </w:rPr>
        <w:t>)</w:t>
      </w:r>
      <w:r>
        <w:rPr>
          <w:b/>
          <w:bCs/>
        </w:rPr>
        <w:t>:</w:t>
      </w:r>
    </w:p>
    <w:p w14:paraId="62C2123E" w14:textId="35D7154F" w:rsidR="002B4EEF" w:rsidRDefault="002B4EEF" w:rsidP="00121C7B">
      <w:r>
        <w:t xml:space="preserve">Descrição: </w:t>
      </w:r>
      <w:r w:rsidR="009D7B92">
        <w:t>Este método percorre cada imagem existente</w:t>
      </w:r>
      <w:r w:rsidR="00B850D6">
        <w:t xml:space="preserve"> </w:t>
      </w:r>
      <w:r w:rsidR="00B850D6" w:rsidRPr="00B850D6">
        <w:t xml:space="preserve">e adiciona a uma </w:t>
      </w:r>
      <w:proofErr w:type="spellStart"/>
      <w:r w:rsidR="00B850D6" w:rsidRPr="00B850D6">
        <w:t>array</w:t>
      </w:r>
      <w:proofErr w:type="spellEnd"/>
      <w:r w:rsidR="00B850D6" w:rsidRPr="00B850D6">
        <w:t xml:space="preserve"> as cores</w:t>
      </w:r>
      <w:r w:rsidR="00E9722F">
        <w:t xml:space="preserve"> </w:t>
      </w:r>
      <w:r w:rsidR="00B850D6" w:rsidRPr="00B850D6">
        <w:t xml:space="preserve">dominantes que ainda não estão na </w:t>
      </w:r>
      <w:proofErr w:type="spellStart"/>
      <w:r w:rsidR="00B850D6" w:rsidRPr="00B850D6">
        <w:t>array</w:t>
      </w:r>
      <w:proofErr w:type="spellEnd"/>
      <w:r w:rsidR="00B850D6" w:rsidRPr="00B850D6">
        <w:t>.</w:t>
      </w:r>
    </w:p>
    <w:p w14:paraId="5CE3596F" w14:textId="0341823D" w:rsidR="00697E45" w:rsidRDefault="002F6C82" w:rsidP="00697E45">
      <w:pPr>
        <w:jc w:val="both"/>
      </w:pPr>
      <w:r>
        <w:t>Parâmetros</w:t>
      </w:r>
      <w:r w:rsidR="00D93E3F">
        <w:t>:</w:t>
      </w:r>
      <w:r w:rsidR="00697E45">
        <w:t xml:space="preserve"> </w:t>
      </w:r>
      <w:proofErr w:type="spellStart"/>
      <w:r w:rsidR="00697E45" w:rsidRPr="00EC57F4">
        <w:t>jsonData</w:t>
      </w:r>
      <w:proofErr w:type="spellEnd"/>
      <w:r w:rsidR="00697E45">
        <w:t>- O objeto JSON com informações das imagens</w:t>
      </w:r>
    </w:p>
    <w:p w14:paraId="64EE88EA" w14:textId="18EAF056" w:rsidR="00D93E3F" w:rsidRDefault="00D93E3F" w:rsidP="00121C7B"/>
    <w:p w14:paraId="7FCC75C5" w14:textId="67F6A9A5" w:rsidR="00697E45" w:rsidRPr="002F6C82" w:rsidRDefault="00697E45" w:rsidP="00121C7B">
      <w:pPr>
        <w:rPr>
          <w:b/>
          <w:bCs/>
        </w:rPr>
      </w:pPr>
      <w:proofErr w:type="spellStart"/>
      <w:r w:rsidRPr="002F6C82">
        <w:rPr>
          <w:b/>
          <w:bCs/>
        </w:rPr>
        <w:t>searchByColors</w:t>
      </w:r>
      <w:proofErr w:type="spellEnd"/>
      <w:r w:rsidRPr="002F6C82">
        <w:rPr>
          <w:b/>
          <w:bCs/>
        </w:rPr>
        <w:t>(</w:t>
      </w:r>
      <w:proofErr w:type="spellStart"/>
      <w:proofErr w:type="gramStart"/>
      <w:r w:rsidRPr="002F6C82">
        <w:rPr>
          <w:b/>
          <w:bCs/>
        </w:rPr>
        <w:t>targetColors,jsonData</w:t>
      </w:r>
      <w:proofErr w:type="gramEnd"/>
      <w:r w:rsidRPr="002F6C82">
        <w:rPr>
          <w:b/>
          <w:bCs/>
        </w:rPr>
        <w:t>,maxResults</w:t>
      </w:r>
      <w:proofErr w:type="spellEnd"/>
      <w:r w:rsidRPr="002F6C82">
        <w:rPr>
          <w:b/>
          <w:bCs/>
        </w:rPr>
        <w:t>):</w:t>
      </w:r>
    </w:p>
    <w:p w14:paraId="63DB3FB9" w14:textId="145A71FB" w:rsidR="00697E45" w:rsidRDefault="0031003B" w:rsidP="00121C7B">
      <w:r>
        <w:t xml:space="preserve">Descrição: </w:t>
      </w:r>
      <w:r w:rsidRPr="0031003B">
        <w:t>Realiza uma pesquisa por imagens que tenham cores correspondentes às categorias especificadas.</w:t>
      </w:r>
      <w:r w:rsidR="00DA06DD">
        <w:t xml:space="preserve"> Retorna u</w:t>
      </w:r>
      <w:r w:rsidR="00DA06DD" w:rsidRPr="00DA06DD">
        <w:t xml:space="preserve">m </w:t>
      </w:r>
      <w:proofErr w:type="spellStart"/>
      <w:r w:rsidR="00DA06DD" w:rsidRPr="00DA06DD">
        <w:t>array</w:t>
      </w:r>
      <w:proofErr w:type="spellEnd"/>
      <w:r w:rsidR="00DA06DD" w:rsidRPr="00DA06DD">
        <w:t xml:space="preserve"> de </w:t>
      </w:r>
      <w:proofErr w:type="spellStart"/>
      <w:r w:rsidR="00DA06DD" w:rsidRPr="00DA06DD">
        <w:t>paths</w:t>
      </w:r>
      <w:proofErr w:type="spellEnd"/>
      <w:r w:rsidR="00DA06DD" w:rsidRPr="00DA06DD">
        <w:t xml:space="preserve"> das imagens correspondentes à pesquisa.</w:t>
      </w:r>
    </w:p>
    <w:p w14:paraId="0729B221" w14:textId="506B5F96" w:rsidR="00DA06DD" w:rsidRDefault="002F6C82" w:rsidP="00121C7B">
      <w:r>
        <w:t>Parâmetros</w:t>
      </w:r>
      <w:r w:rsidR="00A505F8">
        <w:t>:</w:t>
      </w:r>
    </w:p>
    <w:p w14:paraId="3E9F4ED0" w14:textId="4C212A01" w:rsidR="0009117E" w:rsidRDefault="0009117E" w:rsidP="00121C7B">
      <w:proofErr w:type="spellStart"/>
      <w:r w:rsidRPr="0009117E">
        <w:t>targetColors</w:t>
      </w:r>
      <w:proofErr w:type="spellEnd"/>
      <w:r>
        <w:t>:</w:t>
      </w:r>
      <w:r w:rsidR="005A5A7E">
        <w:t xml:space="preserve"> Cor</w:t>
      </w:r>
      <w:r w:rsidR="002F6C82">
        <w:t xml:space="preserve"> dominante pesquisada</w:t>
      </w:r>
    </w:p>
    <w:p w14:paraId="5B7C0BDE" w14:textId="77777777" w:rsidR="002F6C82" w:rsidRDefault="002F6C82" w:rsidP="002F6C82">
      <w:pPr>
        <w:jc w:val="both"/>
      </w:pPr>
      <w:proofErr w:type="spellStart"/>
      <w:r w:rsidRPr="00EC57F4">
        <w:t>jsonData</w:t>
      </w:r>
      <w:proofErr w:type="spellEnd"/>
      <w:r>
        <w:t>- O objeto JSON com informações das imagens</w:t>
      </w:r>
    </w:p>
    <w:p w14:paraId="40E02821" w14:textId="77777777" w:rsidR="002F6C82" w:rsidRDefault="002F6C82" w:rsidP="002F6C82">
      <w:pPr>
        <w:jc w:val="both"/>
      </w:pPr>
      <w:proofErr w:type="spellStart"/>
      <w:r w:rsidRPr="00B156ED">
        <w:t>maxResults</w:t>
      </w:r>
      <w:proofErr w:type="spellEnd"/>
      <w:r>
        <w:t>- Número máximo de resultados</w:t>
      </w:r>
    </w:p>
    <w:p w14:paraId="4553788C" w14:textId="77777777" w:rsidR="002F6C82" w:rsidRPr="003D0EFE" w:rsidRDefault="002F6C82" w:rsidP="002F6C82">
      <w:pPr>
        <w:jc w:val="both"/>
        <w:rPr>
          <w:b/>
          <w:bCs/>
        </w:rPr>
      </w:pPr>
    </w:p>
    <w:p w14:paraId="0F4AA063" w14:textId="36524AA5" w:rsidR="002F6C82" w:rsidRDefault="003D0EFE" w:rsidP="002F6C82">
      <w:pPr>
        <w:jc w:val="both"/>
        <w:rPr>
          <w:b/>
          <w:bCs/>
        </w:rPr>
      </w:pPr>
      <w:proofErr w:type="spellStart"/>
      <w:r w:rsidRPr="003D0EFE">
        <w:rPr>
          <w:b/>
          <w:bCs/>
        </w:rPr>
        <w:t>shuffleArray</w:t>
      </w:r>
      <w:proofErr w:type="spellEnd"/>
      <w:r w:rsidRPr="003D0EFE">
        <w:rPr>
          <w:b/>
          <w:bCs/>
        </w:rPr>
        <w:t>(</w:t>
      </w:r>
      <w:proofErr w:type="spellStart"/>
      <w:r w:rsidRPr="003D0EFE">
        <w:rPr>
          <w:b/>
          <w:bCs/>
        </w:rPr>
        <w:t>array</w:t>
      </w:r>
      <w:proofErr w:type="spellEnd"/>
      <w:r w:rsidRPr="003D0EFE">
        <w:rPr>
          <w:b/>
          <w:bCs/>
        </w:rPr>
        <w:t>):</w:t>
      </w:r>
    </w:p>
    <w:p w14:paraId="28BECCE2" w14:textId="20BB9440" w:rsidR="003D0EFE" w:rsidRDefault="003D0EFE" w:rsidP="002F6C82">
      <w:pPr>
        <w:jc w:val="both"/>
      </w:pPr>
      <w:r>
        <w:t>Descrição:</w:t>
      </w:r>
      <w:r w:rsidR="00415A03">
        <w:t xml:space="preserve"> Embaralha os elementos de uma </w:t>
      </w:r>
      <w:proofErr w:type="spellStart"/>
      <w:r w:rsidR="00415A03">
        <w:t>array</w:t>
      </w:r>
      <w:proofErr w:type="spellEnd"/>
      <w:r w:rsidR="00941F81">
        <w:t xml:space="preserve"> de forma aleatória.</w:t>
      </w:r>
    </w:p>
    <w:p w14:paraId="5CAB5096" w14:textId="34AF4052" w:rsidR="00941F81" w:rsidRDefault="00941F81" w:rsidP="002F6C82">
      <w:pPr>
        <w:jc w:val="both"/>
      </w:pPr>
      <w:r>
        <w:t>Parâmetros:</w:t>
      </w:r>
    </w:p>
    <w:p w14:paraId="2D469530" w14:textId="0CCEE74F" w:rsidR="00941F81" w:rsidRDefault="00941F81" w:rsidP="002F6C82">
      <w:pPr>
        <w:jc w:val="both"/>
      </w:pPr>
      <w:proofErr w:type="spellStart"/>
      <w:r>
        <w:t>Array</w:t>
      </w:r>
      <w:proofErr w:type="spellEnd"/>
      <w:r>
        <w:t>:</w:t>
      </w:r>
      <w:r w:rsidR="0017263E">
        <w:t xml:space="preserve"> </w:t>
      </w:r>
      <w:proofErr w:type="spellStart"/>
      <w:r w:rsidR="0017263E">
        <w:t>array</w:t>
      </w:r>
      <w:proofErr w:type="spellEnd"/>
      <w:r w:rsidR="0017263E">
        <w:t xml:space="preserve"> a ser embaralhado.</w:t>
      </w:r>
    </w:p>
    <w:p w14:paraId="3E641D6F" w14:textId="21CA10DB" w:rsidR="0017263E" w:rsidRDefault="0017263E">
      <w:r>
        <w:br w:type="page"/>
      </w:r>
    </w:p>
    <w:p w14:paraId="5FF559C1" w14:textId="5E4D110C" w:rsidR="0017263E" w:rsidRDefault="001D2696" w:rsidP="001D2696">
      <w:pPr>
        <w:pStyle w:val="Ttulo3"/>
      </w:pPr>
      <w:bookmarkStart w:id="6" w:name="_Toc156062200"/>
      <w:proofErr w:type="spellStart"/>
      <w:r w:rsidRPr="001D2696">
        <w:lastRenderedPageBreak/>
        <w:t>class</w:t>
      </w:r>
      <w:proofErr w:type="spellEnd"/>
      <w:r w:rsidRPr="001D2696">
        <w:t xml:space="preserve"> Picture</w:t>
      </w:r>
      <w:bookmarkEnd w:id="6"/>
    </w:p>
    <w:p w14:paraId="10280B3D" w14:textId="77777777" w:rsidR="001D2696" w:rsidRDefault="001D2696" w:rsidP="001D2696"/>
    <w:p w14:paraId="24997C5F" w14:textId="0A269060" w:rsidR="001D2696" w:rsidRDefault="001D2696" w:rsidP="001D2696">
      <w:r>
        <w:tab/>
        <w:t xml:space="preserve">Esta classe encontra-se presente no </w:t>
      </w:r>
      <w:proofErr w:type="spellStart"/>
      <w:r>
        <w:t>ficherio</w:t>
      </w:r>
      <w:proofErr w:type="spellEnd"/>
      <w:r>
        <w:t xml:space="preserve"> </w:t>
      </w:r>
      <w:r w:rsidR="00FA48D7">
        <w:t>Image_Processing.js.</w:t>
      </w:r>
    </w:p>
    <w:p w14:paraId="5B842894" w14:textId="36AD33FB" w:rsidR="00FA48D7" w:rsidRDefault="00FA48D7" w:rsidP="001D2696">
      <w:r>
        <w:t>Neste ficheiro não houve qu</w:t>
      </w:r>
      <w:r w:rsidR="00F63693">
        <w:t>aisquer alterações de código.</w:t>
      </w:r>
    </w:p>
    <w:p w14:paraId="52244FB3" w14:textId="77777777" w:rsidR="00F63693" w:rsidRDefault="00F63693" w:rsidP="001D2696"/>
    <w:p w14:paraId="18E0A5BD" w14:textId="36077F8A" w:rsidR="00F63693" w:rsidRDefault="00A92C5F" w:rsidP="00A92C5F">
      <w:pPr>
        <w:pStyle w:val="Ttulo3"/>
      </w:pPr>
      <w:bookmarkStart w:id="7" w:name="_Toc156062201"/>
      <w:proofErr w:type="spellStart"/>
      <w:r w:rsidRPr="00A92C5F">
        <w:t>class</w:t>
      </w:r>
      <w:proofErr w:type="spellEnd"/>
      <w:r w:rsidRPr="00A92C5F">
        <w:t xml:space="preserve"> </w:t>
      </w:r>
      <w:proofErr w:type="spellStart"/>
      <w:r w:rsidRPr="00A92C5F">
        <w:t>ISearchEngine</w:t>
      </w:r>
      <w:bookmarkEnd w:id="7"/>
      <w:proofErr w:type="spellEnd"/>
    </w:p>
    <w:p w14:paraId="5E7156BC" w14:textId="77777777" w:rsidR="00A92C5F" w:rsidRDefault="00A92C5F" w:rsidP="00A92C5F"/>
    <w:p w14:paraId="0D43A54C" w14:textId="2390F168" w:rsidR="00A92C5F" w:rsidRDefault="00A64525" w:rsidP="00A92C5F">
      <w:r>
        <w:tab/>
        <w:t xml:space="preserve"> Nesta classe </w:t>
      </w:r>
      <w:proofErr w:type="spellStart"/>
      <w:r>
        <w:t>alterá-mos</w:t>
      </w:r>
      <w:proofErr w:type="spellEnd"/>
      <w:r>
        <w:t xml:space="preserve"> apenas o método</w:t>
      </w:r>
      <w:r w:rsidR="00E527E4">
        <w:t xml:space="preserve"> </w:t>
      </w:r>
      <w:proofErr w:type="spellStart"/>
      <w:proofErr w:type="gramStart"/>
      <w:r w:rsidR="00E527E4" w:rsidRPr="00E527E4">
        <w:rPr>
          <w:b/>
          <w:bCs/>
        </w:rPr>
        <w:t>gridView</w:t>
      </w:r>
      <w:proofErr w:type="spellEnd"/>
      <w:r w:rsidR="00E527E4" w:rsidRPr="00E527E4">
        <w:rPr>
          <w:b/>
          <w:bCs/>
        </w:rPr>
        <w:t>(</w:t>
      </w:r>
      <w:proofErr w:type="spellStart"/>
      <w:proofErr w:type="gramEnd"/>
      <w:r w:rsidR="00E527E4" w:rsidRPr="00E527E4">
        <w:rPr>
          <w:b/>
          <w:bCs/>
        </w:rPr>
        <w:t>canvas</w:t>
      </w:r>
      <w:proofErr w:type="spellEnd"/>
      <w:r w:rsidR="00E527E4" w:rsidRPr="00E527E4">
        <w:rPr>
          <w:b/>
          <w:bCs/>
        </w:rPr>
        <w:t xml:space="preserve">, </w:t>
      </w:r>
      <w:proofErr w:type="spellStart"/>
      <w:r w:rsidR="00E527E4" w:rsidRPr="00E527E4">
        <w:rPr>
          <w:b/>
          <w:bCs/>
        </w:rPr>
        <w:t>imagePaths</w:t>
      </w:r>
      <w:proofErr w:type="spellEnd"/>
      <w:r w:rsidR="00E527E4" w:rsidRPr="00E527E4">
        <w:rPr>
          <w:b/>
          <w:bCs/>
        </w:rPr>
        <w:t xml:space="preserve">, </w:t>
      </w:r>
      <w:proofErr w:type="spellStart"/>
      <w:r w:rsidR="00E527E4" w:rsidRPr="00E527E4">
        <w:rPr>
          <w:b/>
          <w:bCs/>
        </w:rPr>
        <w:t>columns</w:t>
      </w:r>
      <w:proofErr w:type="spellEnd"/>
      <w:r w:rsidR="00E527E4" w:rsidRPr="00E527E4">
        <w:rPr>
          <w:b/>
          <w:bCs/>
        </w:rPr>
        <w:t>)</w:t>
      </w:r>
      <w:r w:rsidR="00A72B55">
        <w:rPr>
          <w:b/>
          <w:bCs/>
        </w:rPr>
        <w:t xml:space="preserve">. </w:t>
      </w:r>
      <w:r w:rsidR="00A72B55">
        <w:t xml:space="preserve"> Este método realiza a exibição das imagens</w:t>
      </w:r>
      <w:r w:rsidR="00D10481">
        <w:t xml:space="preserve"> no </w:t>
      </w:r>
      <w:proofErr w:type="spellStart"/>
      <w:r w:rsidR="00D10481">
        <w:t>canvas</w:t>
      </w:r>
      <w:proofErr w:type="spellEnd"/>
      <w:r w:rsidR="00D10481">
        <w:t xml:space="preserve"> em um formato de grade circular.</w:t>
      </w:r>
    </w:p>
    <w:p w14:paraId="66EFFC7F" w14:textId="1AD87447" w:rsidR="00D10481" w:rsidRDefault="00D10481" w:rsidP="006B220E">
      <w:r>
        <w:tab/>
      </w:r>
      <w:r w:rsidR="00557E27">
        <w:t xml:space="preserve">Possui como parâmetros o elemento </w:t>
      </w:r>
      <w:proofErr w:type="spellStart"/>
      <w:r w:rsidR="00557E27">
        <w:t>canvas</w:t>
      </w:r>
      <w:proofErr w:type="spellEnd"/>
      <w:r w:rsidR="00557E27">
        <w:t xml:space="preserve">, </w:t>
      </w:r>
      <w:r w:rsidR="008A401C">
        <w:t>os caminhos das imagens e o número de colunas desejado.</w:t>
      </w:r>
      <w:r w:rsidR="006B220E">
        <w:t xml:space="preserve"> O método utiliza o contexto 2D do </w:t>
      </w:r>
      <w:proofErr w:type="spellStart"/>
      <w:r w:rsidR="006B220E">
        <w:t>canvas</w:t>
      </w:r>
      <w:proofErr w:type="spellEnd"/>
      <w:r w:rsidR="006B220E">
        <w:t xml:space="preserve"> para desenhar as imagens. Cada imagem é carregada assincronamente e, quando totalmente carregada, é desenhada no </w:t>
      </w:r>
      <w:proofErr w:type="spellStart"/>
      <w:r w:rsidR="006B220E">
        <w:t>canvas</w:t>
      </w:r>
      <w:proofErr w:type="spellEnd"/>
      <w:r w:rsidR="006B220E">
        <w:t>.</w:t>
      </w:r>
      <w:r w:rsidR="00E9204E">
        <w:t xml:space="preserve"> </w:t>
      </w:r>
      <w:r w:rsidR="00E9204E" w:rsidRPr="00E9204E">
        <w:t xml:space="preserve">Cada imagem é desenhada em uma posição calculada com base em coordenadas polares em torno do centro do </w:t>
      </w:r>
      <w:proofErr w:type="spellStart"/>
      <w:r w:rsidR="00E9204E" w:rsidRPr="00E9204E">
        <w:t>canvas</w:t>
      </w:r>
      <w:proofErr w:type="spellEnd"/>
      <w:r w:rsidR="00E9204E" w:rsidRPr="00E9204E">
        <w:t>.</w:t>
      </w:r>
    </w:p>
    <w:p w14:paraId="25385AC1" w14:textId="77777777" w:rsidR="003D13E0" w:rsidRDefault="003D13E0" w:rsidP="006B220E"/>
    <w:p w14:paraId="48FA8686" w14:textId="10945061" w:rsidR="001C4856" w:rsidRDefault="001C4856" w:rsidP="001C4856">
      <w:pPr>
        <w:pStyle w:val="Ttulo3"/>
      </w:pPr>
      <w:bookmarkStart w:id="8" w:name="_Toc156062202"/>
      <w:proofErr w:type="spellStart"/>
      <w:r>
        <w:t>IsearchEngine_Manager</w:t>
      </w:r>
      <w:bookmarkEnd w:id="8"/>
      <w:proofErr w:type="spellEnd"/>
    </w:p>
    <w:p w14:paraId="41CE587E" w14:textId="77777777" w:rsidR="001C4856" w:rsidRDefault="001C4856" w:rsidP="001C4856"/>
    <w:p w14:paraId="6E9D7D37" w14:textId="4BFEA872" w:rsidR="003A4645" w:rsidRDefault="00CE278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F8FC14" wp14:editId="5CB9E590">
                <wp:simplePos x="0" y="0"/>
                <wp:positionH relativeFrom="column">
                  <wp:posOffset>0</wp:posOffset>
                </wp:positionH>
                <wp:positionV relativeFrom="paragraph">
                  <wp:posOffset>3876040</wp:posOffset>
                </wp:positionV>
                <wp:extent cx="5400040" cy="635"/>
                <wp:effectExtent l="0" t="0" r="0" b="0"/>
                <wp:wrapSquare wrapText="bothSides"/>
                <wp:docPr id="72616019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ED324E" w14:textId="3C3CF6FD" w:rsidR="00CE2786" w:rsidRPr="00314984" w:rsidRDefault="00CE2786" w:rsidP="00CE2786">
                            <w:pPr>
                              <w:pStyle w:val="Legenda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639D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Visualização das imagens em efeito grade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8FC14" id="_x0000_s1027" type="#_x0000_t202" style="position:absolute;margin-left:0;margin-top:305.2pt;width:425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" stroked="f">
                <v:textbox style="mso-fit-shape-to-text:t" inset="0,0,0,0">
                  <w:txbxContent>
                    <w:p w14:paraId="4BED324E" w14:textId="3C3CF6FD" w:rsidR="00CE2786" w:rsidRPr="00314984" w:rsidRDefault="00CE2786" w:rsidP="00CE2786">
                      <w:pPr>
                        <w:pStyle w:val="Legenda"/>
                        <w:rPr>
                          <w:noProof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639DE">
                          <w:rPr>
                            <w:noProof/>
                          </w:rPr>
                          <w:t>2</w:t>
                        </w:r>
                      </w:fldSimple>
                      <w:r>
                        <w:t>: Visualização das imagens em efeito grade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3F456DE" wp14:editId="4287544D">
            <wp:simplePos x="0" y="0"/>
            <wp:positionH relativeFrom="margin">
              <wp:align>right</wp:align>
            </wp:positionH>
            <wp:positionV relativeFrom="paragraph">
              <wp:posOffset>1078056</wp:posOffset>
            </wp:positionV>
            <wp:extent cx="5400040" cy="2865120"/>
            <wp:effectExtent l="0" t="0" r="0" b="0"/>
            <wp:wrapSquare wrapText="bothSides"/>
            <wp:docPr id="507359531" name="Imagem 8" descr="Uma imagem com captura de ecrã, colagem, design gráfico, ar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59531" name="Imagem 8" descr="Uma imagem com captura de ecrã, colagem, design gráfico, arte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4856">
        <w:tab/>
        <w:t>Como mencionado anteriormente</w:t>
      </w:r>
      <w:r w:rsidR="00355D06">
        <w:t>, a classe a</w:t>
      </w:r>
      <w:r w:rsidR="00355D06" w:rsidRPr="00751A54">
        <w:t xml:space="preserve">tua como o gestor responsável pela comunicação eficiente entre a interface do utilizador e o conteúdo </w:t>
      </w:r>
      <w:proofErr w:type="spellStart"/>
      <w:r w:rsidR="00355D06" w:rsidRPr="00751A54">
        <w:t>Javascript</w:t>
      </w:r>
      <w:proofErr w:type="spellEnd"/>
      <w:r w:rsidR="00355D06" w:rsidRPr="00751A54">
        <w:t>.</w:t>
      </w:r>
      <w:r w:rsidR="00427A9D">
        <w:t xml:space="preserve"> Como tal grande parte do código possui </w:t>
      </w:r>
      <w:proofErr w:type="spellStart"/>
      <w:r w:rsidR="00427A9D">
        <w:t>eventListen</w:t>
      </w:r>
      <w:r w:rsidR="00D36C85">
        <w:t>ers</w:t>
      </w:r>
      <w:proofErr w:type="spellEnd"/>
      <w:r w:rsidR="00D36C85">
        <w:t xml:space="preserve"> dos botões na interface para que ao clicar no botão o respetivo método seja aplicado.</w:t>
      </w:r>
    </w:p>
    <w:p w14:paraId="28E75930" w14:textId="3D6AC819" w:rsidR="00BB00D3" w:rsidRDefault="000932A4" w:rsidP="005527F3">
      <w:pPr>
        <w:pStyle w:val="Ttulo1"/>
      </w:pPr>
      <w:bookmarkStart w:id="9" w:name="_Toc156062203"/>
      <w:r>
        <w:lastRenderedPageBreak/>
        <w:t>Avaliação</w:t>
      </w:r>
      <w:bookmarkEnd w:id="9"/>
    </w:p>
    <w:p w14:paraId="4F69AD2F" w14:textId="2425B539" w:rsidR="000932A4" w:rsidRDefault="000932A4" w:rsidP="000932A4">
      <w:r>
        <w:tab/>
      </w:r>
    </w:p>
    <w:p w14:paraId="3B3DE533" w14:textId="5C5A7A59" w:rsidR="007A04D2" w:rsidRDefault="000932A4" w:rsidP="007A04D2">
      <w:r>
        <w:tab/>
      </w:r>
      <w:r w:rsidR="007A04D2">
        <w:t>A interface deste projeto inclui um formulário destinado a coletar avaliações dos utilizadores sobre a estética e o desempenho da interface. Após várias avaliações, pudemos examinar os resultados e analisar as opiniões dos utilizadores.</w:t>
      </w:r>
    </w:p>
    <w:p w14:paraId="0ED8E494" w14:textId="08143A60" w:rsidR="007A04D2" w:rsidRDefault="007A04D2" w:rsidP="007A04D2">
      <w:r>
        <w:t>Em geral, as opiniões foram positivas. Embora reconhecendo que a interface inicial não é perfeita, os utilizadores a consideraram original e agradável visualmente. O uso de sons de fundo foi elogiado por contribuir positivamente para a experiência geral da aplicação. O menu inicial recebeu elogios por ser intuitivo, prático e funcional. A utilização de palavras-chave foi destacada como uma abordagem útil para compreender o funcionamento e o propósito do programa.</w:t>
      </w:r>
    </w:p>
    <w:p w14:paraId="0BB7FB51" w14:textId="2300571B" w:rsidR="007A04D2" w:rsidRDefault="007A04D2" w:rsidP="007A04D2">
      <w:r>
        <w:t>O filtro de cores foi bem recebido, sendo considerado uma funcionalidade distintiva e pouco comum em outras aplicações. No entanto, houve observações sobre a disposição das imagens, indicando que, embora funcional, a sobreposição delas poderia dificultar a visualização.</w:t>
      </w:r>
    </w:p>
    <w:p w14:paraId="2C30FFE9" w14:textId="42C898A2" w:rsidR="007A04D2" w:rsidRDefault="007A04D2" w:rsidP="007A04D2">
      <w:r>
        <w:t>Em resumo, os utilizadores avaliaram positivamente a aplicação, destacando aspetos específicos que contribuem para uma experiência global agradável. Abaixo, serão apresentadas imagens anexadas mostrando os resultados detalhados das avaliações.</w:t>
      </w:r>
    </w:p>
    <w:p w14:paraId="681BA6FE" w14:textId="77777777" w:rsidR="007A04D2" w:rsidRDefault="007A04D2" w:rsidP="007A04D2">
      <w:pPr>
        <w:pStyle w:val="Ttulo1"/>
      </w:pPr>
    </w:p>
    <w:p w14:paraId="0D307AF8" w14:textId="73262DF1" w:rsidR="007A04D2" w:rsidRDefault="007A04D2" w:rsidP="007A04D2">
      <w:pPr>
        <w:pStyle w:val="Ttulo1"/>
      </w:pPr>
      <w:bookmarkStart w:id="10" w:name="_Toc156062204"/>
      <w:r>
        <w:t>Conclusão</w:t>
      </w:r>
      <w:bookmarkEnd w:id="10"/>
    </w:p>
    <w:p w14:paraId="03277EC0" w14:textId="77777777" w:rsidR="007A04D2" w:rsidRDefault="007A04D2" w:rsidP="007A04D2"/>
    <w:p w14:paraId="44864CDC" w14:textId="139134C4" w:rsidR="007A04D2" w:rsidRDefault="007A04D2" w:rsidP="007A04D2">
      <w:r>
        <w:tab/>
      </w:r>
      <w:r w:rsidR="00A76323" w:rsidRPr="00A76323">
        <w:t>Na conclusão deste projeto, destaca-se o sucesso na criação de uma aplicação que, apesar de apresentar algumas áreas de aprimoramento, recebeu avaliações positivas dos utilizadores. A abordagem inovadora na interface inicial, combinada com o uso eficaz de sons de fundo e um menu intuitivo, contribuiu para uma experiência global agradável.</w:t>
      </w:r>
    </w:p>
    <w:p w14:paraId="0766E8CE" w14:textId="7E1DE586" w:rsidR="00254927" w:rsidRDefault="00254927" w:rsidP="007A04D2">
      <w:r w:rsidRPr="00254927">
        <w:t>A inclusão de funcionalidades distintivas, como o filtro de cores, foi bem-sucedida em atrair a atenção e apreciação dos utilizadores. No entanto, as observações sobre a disposição das imagens indicam a importância contínua de considerar a usabilidade e a visibilidade na apresentação visual.</w:t>
      </w:r>
    </w:p>
    <w:p w14:paraId="0BD77AD8" w14:textId="2EB3C74A" w:rsidR="00A35BE5" w:rsidRPr="007A04D2" w:rsidRDefault="00A35BE5" w:rsidP="007A04D2">
      <w:r w:rsidRPr="00A35BE5">
        <w:t>Em última análise, este projeto representa um passo significativo no desenvolvimento de uma aplicação interativa e atraente. As avaliações positivas e os insights obtidos fornecem uma base sólida para futur</w:t>
      </w:r>
      <w:r w:rsidR="007E6517">
        <w:t>os projetos.</w:t>
      </w:r>
    </w:p>
    <w:p w14:paraId="6ED64AEF" w14:textId="77777777" w:rsidR="007A04D2" w:rsidRDefault="007A04D2" w:rsidP="007A04D2"/>
    <w:p w14:paraId="2E05A2FE" w14:textId="5D08CB30" w:rsidR="007A04D2" w:rsidRDefault="00F639DE" w:rsidP="00470E66">
      <w:pPr>
        <w:pStyle w:val="Ttulo1"/>
      </w:pPr>
      <w:bookmarkStart w:id="11" w:name="_Toc15606220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67D90A" wp14:editId="2A9E7F19">
                <wp:simplePos x="0" y="0"/>
                <wp:positionH relativeFrom="column">
                  <wp:posOffset>-204470</wp:posOffset>
                </wp:positionH>
                <wp:positionV relativeFrom="paragraph">
                  <wp:posOffset>4827270</wp:posOffset>
                </wp:positionV>
                <wp:extent cx="5741670" cy="635"/>
                <wp:effectExtent l="0" t="0" r="0" b="0"/>
                <wp:wrapSquare wrapText="bothSides"/>
                <wp:docPr id="73080580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25B664" w14:textId="7C174F42" w:rsidR="00F639DE" w:rsidRPr="004D574C" w:rsidRDefault="00F639DE" w:rsidP="00F639DE">
                            <w:pPr>
                              <w:pStyle w:val="Legenda"/>
                              <w:rPr>
                                <w:b/>
                                <w:noProof/>
                                <w:color w:val="auto"/>
                                <w:sz w:val="36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Avaliação dos utilizadores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7D90A" id="_x0000_s1028" type="#_x0000_t202" style="position:absolute;margin-left:-16.1pt;margin-top:380.1pt;width:452.1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46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afJ7JZCkmKzjz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" stroked="f">
                <v:textbox style="mso-fit-shape-to-text:t" inset="0,0,0,0">
                  <w:txbxContent>
                    <w:p w14:paraId="1E25B664" w14:textId="7C174F42" w:rsidR="00F639DE" w:rsidRPr="004D574C" w:rsidRDefault="00F639DE" w:rsidP="00F639DE">
                      <w:pPr>
                        <w:pStyle w:val="Legenda"/>
                        <w:rPr>
                          <w:b/>
                          <w:noProof/>
                          <w:color w:val="auto"/>
                          <w:sz w:val="36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: Avaliação dos utilizadores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F58D236" wp14:editId="3B860297">
                <wp:simplePos x="0" y="0"/>
                <wp:positionH relativeFrom="column">
                  <wp:posOffset>-204481</wp:posOffset>
                </wp:positionH>
                <wp:positionV relativeFrom="paragraph">
                  <wp:posOffset>479554</wp:posOffset>
                </wp:positionV>
                <wp:extent cx="5741703" cy="4290910"/>
                <wp:effectExtent l="0" t="0" r="0" b="0"/>
                <wp:wrapSquare wrapText="bothSides"/>
                <wp:docPr id="2052937719" name="Agrupar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1703" cy="4290910"/>
                          <a:chOff x="0" y="0"/>
                          <a:chExt cx="5741703" cy="4290910"/>
                        </a:xfrm>
                      </wpg:grpSpPr>
                      <wpg:grpSp>
                        <wpg:cNvPr id="1587390290" name="Agrupar 16"/>
                        <wpg:cNvGrpSpPr/>
                        <wpg:grpSpPr>
                          <a:xfrm>
                            <a:off x="0" y="0"/>
                            <a:ext cx="5733200" cy="4290910"/>
                            <a:chOff x="0" y="0"/>
                            <a:chExt cx="5733200" cy="4290910"/>
                          </a:xfrm>
                        </wpg:grpSpPr>
                        <wpg:grpSp>
                          <wpg:cNvPr id="34969156" name="Agrupar 15"/>
                          <wpg:cNvGrpSpPr/>
                          <wpg:grpSpPr>
                            <a:xfrm>
                              <a:off x="7749" y="0"/>
                              <a:ext cx="5725451" cy="2137410"/>
                              <a:chOff x="0" y="0"/>
                              <a:chExt cx="5725451" cy="2137410"/>
                            </a:xfrm>
                          </wpg:grpSpPr>
                          <pic:pic xmlns:pic="http://schemas.openxmlformats.org/drawingml/2006/picture">
                            <pic:nvPicPr>
                              <pic:cNvPr id="1101514664" name="Imagem 10" descr="Uma imagem com texto, computador, captura de ecrã, Sistema operativo&#10;&#10;Descrição gerada automaticament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50515" cy="21374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82330987" name="Imagem 11" descr="Uma imagem com texto, captura de ecrã, computador, Sistema operativo&#10;&#10;Descrição gerada automaticament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874936" y="0"/>
                                <a:ext cx="2850515" cy="21374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987588915" name="Imagem 13" descr="Uma imagem com texto, captura de ecrã, computador, Sistema operativo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146515"/>
                              <a:ext cx="2859405" cy="214439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99780510" name="Imagem 17" descr="Uma imagem com texto, captura de ecrã, Página web, softwar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9438" y="2169763"/>
                            <a:ext cx="2882265" cy="20999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DFA147" id="Agrupar 18" o:spid="_x0000_s1026" style="position:absolute;margin-left:-16.1pt;margin-top:37.75pt;width:452.1pt;height:337.85pt;z-index:251667456" coordsize="57417,429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">
                <v:group id="Agrupar 16" o:spid="_x0000_s1027" style="position:absolute;width:57332;height:42909" coordsize="57332,4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">
                  <v:group id="Agrupar 15" o:spid="_x0000_s1028" style="position:absolute;left:77;width:57255;height:21374" coordsize="57254,21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m 10" o:spid="_x0000_s1029" type="#_x0000_t75" alt="Uma imagem com texto, computador, captura de ecrã, Sistema operativo&#10;&#10;Descrição gerada automaticamente" style="position:absolute;width:28505;height:21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">
                      <v:imagedata r:id="rId16" o:title="Uma imagem com texto, computador, captura de ecrã, Sistema operativo&#10;&#10;Descrição gerada automaticamente"/>
                    </v:shape>
                    <v:shape id="Imagem 11" o:spid="_x0000_s1030" type="#_x0000_t75" alt="Uma imagem com texto, captura de ecrã, computador, Sistema operativo&#10;&#10;Descrição gerada automaticamente" style="position:absolute;left:28749;width:28505;height:21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">
                      <v:imagedata r:id="rId17" o:title="Uma imagem com texto, captura de ecrã, computador, Sistema operativo&#10;&#10;Descrição gerada automaticamente"/>
                    </v:shape>
                  </v:group>
                  <v:shape id="Imagem 13" o:spid="_x0000_s1031" type="#_x0000_t75" alt="Uma imagem com texto, captura de ecrã, computador, Sistema operativo&#10;&#10;Descrição gerada automaticamente" style="position:absolute;top:21465;width:28594;height:21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">
                    <v:imagedata r:id="rId18" o:title="Uma imagem com texto, captura de ecrã, computador, Sistema operativo&#10;&#10;Descrição gerada automaticamente"/>
                  </v:shape>
                </v:group>
                <v:shape id="Imagem 17" o:spid="_x0000_s1032" type="#_x0000_t75" alt="Uma imagem com texto, captura de ecrã, Página web, software&#10;&#10;Descrição gerada automaticamente" style="position:absolute;left:28594;top:21697;width:28823;height:21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">
                  <v:imagedata r:id="rId19" o:title="Uma imagem com texto, captura de ecrã, Página web, software&#10;&#10;Descrição gerada automaticamente"/>
                </v:shape>
                <w10:wrap type="square"/>
              </v:group>
            </w:pict>
          </mc:Fallback>
        </mc:AlternateContent>
      </w:r>
      <w:r w:rsidR="00470E66">
        <w:t>Anexos</w:t>
      </w:r>
      <w:bookmarkEnd w:id="11"/>
    </w:p>
    <w:p w14:paraId="65060B9C" w14:textId="69BFDF16" w:rsidR="0049075E" w:rsidRDefault="0049075E" w:rsidP="0049075E"/>
    <w:p w14:paraId="5A382968" w14:textId="122A7663" w:rsidR="0049075E" w:rsidRPr="0049075E" w:rsidRDefault="0049075E" w:rsidP="0049075E"/>
    <w:p w14:paraId="0C079A6C" w14:textId="6571A2D4" w:rsidR="00470E66" w:rsidRPr="00470E66" w:rsidRDefault="00470E66" w:rsidP="00470E66"/>
    <w:p w14:paraId="294AC0F8" w14:textId="77777777" w:rsidR="007A04D2" w:rsidRDefault="007A04D2" w:rsidP="007A04D2"/>
    <w:p w14:paraId="33D9A3A4" w14:textId="77777777" w:rsidR="007A04D2" w:rsidRDefault="007A04D2" w:rsidP="007A04D2"/>
    <w:p w14:paraId="3F67913C" w14:textId="77777777" w:rsidR="007A04D2" w:rsidRDefault="007A04D2" w:rsidP="007A04D2"/>
    <w:p w14:paraId="14F56191" w14:textId="033B8FA8" w:rsidR="005527F3" w:rsidRDefault="005527F3" w:rsidP="007A04D2"/>
    <w:p w14:paraId="7D8396E3" w14:textId="7A906305" w:rsidR="00914CDD" w:rsidRDefault="00914CDD" w:rsidP="000932A4"/>
    <w:p w14:paraId="21A99631" w14:textId="01F3A95A" w:rsidR="00A77A43" w:rsidRPr="000932A4" w:rsidRDefault="00A77A43" w:rsidP="000932A4">
      <w:r>
        <w:tab/>
      </w:r>
    </w:p>
    <w:p w14:paraId="030CAEF4" w14:textId="77777777" w:rsidR="00A56202" w:rsidRPr="001C4856" w:rsidRDefault="00A56202" w:rsidP="001C4856"/>
    <w:p w14:paraId="6C2849A6" w14:textId="77777777" w:rsidR="00941F81" w:rsidRPr="003D0EFE" w:rsidRDefault="00941F81" w:rsidP="002F6C82">
      <w:pPr>
        <w:jc w:val="both"/>
      </w:pPr>
    </w:p>
    <w:p w14:paraId="7777586D" w14:textId="77777777" w:rsidR="002F6C82" w:rsidRDefault="002F6C82" w:rsidP="00121C7B"/>
    <w:p w14:paraId="271A5503" w14:textId="77777777" w:rsidR="00327BA4" w:rsidRPr="002B4EEF" w:rsidRDefault="00327BA4" w:rsidP="00121C7B"/>
    <w:sectPr w:rsidR="00327BA4" w:rsidRPr="002B4EEF" w:rsidSect="00007B84">
      <w:headerReference w:type="first" r:id="rId2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8A251" w14:textId="77777777" w:rsidR="00007B84" w:rsidRDefault="00007B84" w:rsidP="00BB40B5">
      <w:pPr>
        <w:spacing w:after="0" w:line="240" w:lineRule="auto"/>
      </w:pPr>
      <w:r>
        <w:separator/>
      </w:r>
    </w:p>
  </w:endnote>
  <w:endnote w:type="continuationSeparator" w:id="0">
    <w:p w14:paraId="2EE08968" w14:textId="77777777" w:rsidR="00007B84" w:rsidRDefault="00007B84" w:rsidP="00BB40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7245729"/>
      <w:docPartObj>
        <w:docPartGallery w:val="Page Numbers (Bottom of Page)"/>
        <w:docPartUnique/>
      </w:docPartObj>
    </w:sdtPr>
    <w:sdtEndPr/>
    <w:sdtContent>
      <w:p w14:paraId="29599056" w14:textId="7D29A9D1" w:rsidR="00BB40B5" w:rsidRDefault="00BB40B5">
        <w:pPr>
          <w:pStyle w:val="Rodap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5F0D03A" wp14:editId="79B8F023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1546035634" name="Fluxograma: Processo Alternativ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7135A8" w14:textId="77777777" w:rsidR="00BB40B5" w:rsidRDefault="00BB40B5">
                              <w:pPr>
                                <w:pStyle w:val="Rodap"/>
                                <w:pBdr>
                                  <w:top w:val="single" w:sz="12" w:space="1" w:color="196B24" w:themeColor="accent3"/>
                                  <w:bottom w:val="single" w:sz="48" w:space="1" w:color="196B24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5F0D03A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uxograma: Processo Alternativo 1" o:spid="_x0000_s1029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" filled="f" fillcolor="#5c83b4" stroked="f" strokecolor="#737373">
                  <v:textbox>
                    <w:txbxContent>
                      <w:p w14:paraId="627135A8" w14:textId="77777777" w:rsidR="00BB40B5" w:rsidRDefault="00BB40B5">
                        <w:pPr>
                          <w:pStyle w:val="Rodap"/>
                          <w:pBdr>
                            <w:top w:val="single" w:sz="12" w:space="1" w:color="196B24" w:themeColor="accent3"/>
                            <w:bottom w:val="single" w:sz="48" w:space="1" w:color="196B24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</w:rP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792AD" w14:textId="77777777" w:rsidR="00007B84" w:rsidRDefault="00007B84" w:rsidP="00BB40B5">
      <w:pPr>
        <w:spacing w:after="0" w:line="240" w:lineRule="auto"/>
      </w:pPr>
      <w:r>
        <w:separator/>
      </w:r>
    </w:p>
  </w:footnote>
  <w:footnote w:type="continuationSeparator" w:id="0">
    <w:p w14:paraId="79F0B531" w14:textId="77777777" w:rsidR="00007B84" w:rsidRDefault="00007B84" w:rsidP="00BB40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1EBE1" w14:textId="77777777" w:rsidR="007F7D9E" w:rsidRDefault="007F7D9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9D175A"/>
    <w:multiLevelType w:val="hybridMultilevel"/>
    <w:tmpl w:val="0FCAFC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55753C"/>
    <w:multiLevelType w:val="hybridMultilevel"/>
    <w:tmpl w:val="BCB2ADCC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15896026">
    <w:abstractNumId w:val="1"/>
  </w:num>
  <w:num w:numId="2" w16cid:durableId="2020765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0B5"/>
    <w:rsid w:val="00007B84"/>
    <w:rsid w:val="00023FCC"/>
    <w:rsid w:val="00041BD7"/>
    <w:rsid w:val="00067FF4"/>
    <w:rsid w:val="00080055"/>
    <w:rsid w:val="00090E70"/>
    <w:rsid w:val="0009117E"/>
    <w:rsid w:val="000932A4"/>
    <w:rsid w:val="000948BF"/>
    <w:rsid w:val="000B122E"/>
    <w:rsid w:val="000D478F"/>
    <w:rsid w:val="000F63E7"/>
    <w:rsid w:val="000F64A0"/>
    <w:rsid w:val="00121C7B"/>
    <w:rsid w:val="001462BC"/>
    <w:rsid w:val="001559BE"/>
    <w:rsid w:val="0017263E"/>
    <w:rsid w:val="001B76DA"/>
    <w:rsid w:val="001C01FB"/>
    <w:rsid w:val="001C4856"/>
    <w:rsid w:val="001D2696"/>
    <w:rsid w:val="00217081"/>
    <w:rsid w:val="002353C9"/>
    <w:rsid w:val="00237D73"/>
    <w:rsid w:val="00254927"/>
    <w:rsid w:val="00257BAB"/>
    <w:rsid w:val="0026046B"/>
    <w:rsid w:val="002652CD"/>
    <w:rsid w:val="002852E8"/>
    <w:rsid w:val="002B4EEF"/>
    <w:rsid w:val="002F6C82"/>
    <w:rsid w:val="0031003B"/>
    <w:rsid w:val="00325C04"/>
    <w:rsid w:val="00327BA4"/>
    <w:rsid w:val="0034661E"/>
    <w:rsid w:val="00355D06"/>
    <w:rsid w:val="003A4645"/>
    <w:rsid w:val="003D0EFE"/>
    <w:rsid w:val="003D13E0"/>
    <w:rsid w:val="003F1278"/>
    <w:rsid w:val="00414BF8"/>
    <w:rsid w:val="00415A03"/>
    <w:rsid w:val="00421688"/>
    <w:rsid w:val="00427A9D"/>
    <w:rsid w:val="0043786B"/>
    <w:rsid w:val="00464523"/>
    <w:rsid w:val="00470E66"/>
    <w:rsid w:val="00487128"/>
    <w:rsid w:val="0049075E"/>
    <w:rsid w:val="004E07A2"/>
    <w:rsid w:val="004E3EAA"/>
    <w:rsid w:val="005430FA"/>
    <w:rsid w:val="005451EC"/>
    <w:rsid w:val="005527F3"/>
    <w:rsid w:val="00557E27"/>
    <w:rsid w:val="005A5A7E"/>
    <w:rsid w:val="005C4907"/>
    <w:rsid w:val="005D2EEB"/>
    <w:rsid w:val="00601FE0"/>
    <w:rsid w:val="0062201A"/>
    <w:rsid w:val="00640797"/>
    <w:rsid w:val="00697E45"/>
    <w:rsid w:val="006A0F7C"/>
    <w:rsid w:val="006B220E"/>
    <w:rsid w:val="006E0B1E"/>
    <w:rsid w:val="006F0F1F"/>
    <w:rsid w:val="0073131D"/>
    <w:rsid w:val="00735490"/>
    <w:rsid w:val="00751A54"/>
    <w:rsid w:val="00751CAF"/>
    <w:rsid w:val="0075317D"/>
    <w:rsid w:val="00767404"/>
    <w:rsid w:val="007A04D2"/>
    <w:rsid w:val="007B3590"/>
    <w:rsid w:val="007C6D75"/>
    <w:rsid w:val="007E256C"/>
    <w:rsid w:val="007E6517"/>
    <w:rsid w:val="007F7D9E"/>
    <w:rsid w:val="008123AC"/>
    <w:rsid w:val="0081364E"/>
    <w:rsid w:val="00881DEA"/>
    <w:rsid w:val="008A401C"/>
    <w:rsid w:val="008C33E5"/>
    <w:rsid w:val="00904EAB"/>
    <w:rsid w:val="00914CDD"/>
    <w:rsid w:val="009372ED"/>
    <w:rsid w:val="00941F81"/>
    <w:rsid w:val="00960292"/>
    <w:rsid w:val="0096093C"/>
    <w:rsid w:val="009630D9"/>
    <w:rsid w:val="00976EF5"/>
    <w:rsid w:val="009B0C61"/>
    <w:rsid w:val="009D7B92"/>
    <w:rsid w:val="009E5B1E"/>
    <w:rsid w:val="009F0BC1"/>
    <w:rsid w:val="00A03A30"/>
    <w:rsid w:val="00A33AAE"/>
    <w:rsid w:val="00A35BE5"/>
    <w:rsid w:val="00A505F8"/>
    <w:rsid w:val="00A56202"/>
    <w:rsid w:val="00A64525"/>
    <w:rsid w:val="00A7068B"/>
    <w:rsid w:val="00A72B55"/>
    <w:rsid w:val="00A76323"/>
    <w:rsid w:val="00A77A43"/>
    <w:rsid w:val="00A92C5F"/>
    <w:rsid w:val="00A94791"/>
    <w:rsid w:val="00AC1918"/>
    <w:rsid w:val="00AC66E4"/>
    <w:rsid w:val="00B156ED"/>
    <w:rsid w:val="00B170F8"/>
    <w:rsid w:val="00B232B5"/>
    <w:rsid w:val="00B62071"/>
    <w:rsid w:val="00B7340A"/>
    <w:rsid w:val="00B758A1"/>
    <w:rsid w:val="00B850D6"/>
    <w:rsid w:val="00BA29CD"/>
    <w:rsid w:val="00BA3960"/>
    <w:rsid w:val="00BA75D5"/>
    <w:rsid w:val="00BB00D3"/>
    <w:rsid w:val="00BB40B5"/>
    <w:rsid w:val="00BC25D7"/>
    <w:rsid w:val="00BC29B4"/>
    <w:rsid w:val="00BF6D99"/>
    <w:rsid w:val="00C07097"/>
    <w:rsid w:val="00C11E63"/>
    <w:rsid w:val="00C53835"/>
    <w:rsid w:val="00C66E42"/>
    <w:rsid w:val="00C96E82"/>
    <w:rsid w:val="00CB6989"/>
    <w:rsid w:val="00CD3242"/>
    <w:rsid w:val="00CE2786"/>
    <w:rsid w:val="00D10481"/>
    <w:rsid w:val="00D36C85"/>
    <w:rsid w:val="00D926A1"/>
    <w:rsid w:val="00D93E3F"/>
    <w:rsid w:val="00D93FB3"/>
    <w:rsid w:val="00DA06DD"/>
    <w:rsid w:val="00E527E4"/>
    <w:rsid w:val="00E7544A"/>
    <w:rsid w:val="00E77E92"/>
    <w:rsid w:val="00E9204E"/>
    <w:rsid w:val="00E95462"/>
    <w:rsid w:val="00E9722F"/>
    <w:rsid w:val="00EC57F4"/>
    <w:rsid w:val="00EE3F8D"/>
    <w:rsid w:val="00F01DDE"/>
    <w:rsid w:val="00F46D74"/>
    <w:rsid w:val="00F63693"/>
    <w:rsid w:val="00F639DE"/>
    <w:rsid w:val="00F66FEE"/>
    <w:rsid w:val="00F8392F"/>
    <w:rsid w:val="00F937FD"/>
    <w:rsid w:val="00F94628"/>
    <w:rsid w:val="00FA420F"/>
    <w:rsid w:val="00FA48D7"/>
    <w:rsid w:val="00FB24E0"/>
    <w:rsid w:val="00FE0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87B3A2"/>
  <w15:chartTrackingRefBased/>
  <w15:docId w15:val="{4620AE41-16A0-4888-9402-DDF3E14E3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0B5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EE3F8D"/>
    <w:pPr>
      <w:keepNext/>
      <w:keepLines/>
      <w:spacing w:before="360" w:after="80"/>
      <w:outlineLvl w:val="0"/>
    </w:pPr>
    <w:rPr>
      <w:rFonts w:eastAsiaTheme="majorEastAsia" w:cstheme="majorBidi"/>
      <w:b/>
      <w:sz w:val="36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E3F8D"/>
    <w:pPr>
      <w:keepNext/>
      <w:keepLines/>
      <w:spacing w:before="160" w:after="80"/>
      <w:outlineLvl w:val="1"/>
    </w:pPr>
    <w:rPr>
      <w:rFonts w:eastAsiaTheme="majorEastAsia" w:cstheme="majorBidi"/>
      <w:b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1C01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1C01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C01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C01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C01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C01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C01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E3F8D"/>
    <w:rPr>
      <w:rFonts w:ascii="Arial" w:eastAsiaTheme="majorEastAsia" w:hAnsi="Arial" w:cstheme="majorBidi"/>
      <w:b/>
      <w:sz w:val="36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E3F8D"/>
    <w:rPr>
      <w:rFonts w:ascii="Arial" w:eastAsiaTheme="majorEastAsia" w:hAnsi="Arial" w:cstheme="majorBidi"/>
      <w:b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1C01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1C01F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C01FB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C01F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C01FB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C01F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C01F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1C01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C01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C01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C01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1C01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C01F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C01FB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1C01F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C01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C01FB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1C01F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BB40B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B40B5"/>
  </w:style>
  <w:style w:type="paragraph" w:styleId="Rodap">
    <w:name w:val="footer"/>
    <w:basedOn w:val="Normal"/>
    <w:link w:val="RodapCarter"/>
    <w:uiPriority w:val="99"/>
    <w:unhideWhenUsed/>
    <w:rsid w:val="00BB40B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B40B5"/>
  </w:style>
  <w:style w:type="paragraph" w:styleId="Cabealhodondice">
    <w:name w:val="TOC Heading"/>
    <w:basedOn w:val="Ttulo1"/>
    <w:next w:val="Normal"/>
    <w:uiPriority w:val="39"/>
    <w:unhideWhenUsed/>
    <w:qFormat/>
    <w:rsid w:val="00BB40B5"/>
    <w:pPr>
      <w:spacing w:before="240" w:after="0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BB40B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BB40B5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D2EE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A9479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dice2">
    <w:name w:val="toc 2"/>
    <w:basedOn w:val="Normal"/>
    <w:next w:val="Normal"/>
    <w:autoRedefine/>
    <w:uiPriority w:val="39"/>
    <w:unhideWhenUsed/>
    <w:rsid w:val="003A4645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3A464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2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27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ar\OneDrive\Documentos\Modelos%20Personalizados%20do%20Office\Modelo%20de%20relat&#243;rio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3828F-42E8-4079-8181-F92493FA4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de relatório</Template>
  <TotalTime>240</TotalTime>
  <Pages>10</Pages>
  <Words>1557</Words>
  <Characters>8410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joao</dc:creator>
  <cp:keywords/>
  <dc:description/>
  <cp:lastModifiedBy>Ricardo João</cp:lastModifiedBy>
  <cp:revision>149</cp:revision>
  <dcterms:created xsi:type="dcterms:W3CDTF">2024-01-13T14:17:00Z</dcterms:created>
  <dcterms:modified xsi:type="dcterms:W3CDTF">2024-01-14T16:34:00Z</dcterms:modified>
</cp:coreProperties>
</file>